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E9F3" w14:textId="558EA252" w:rsidR="00C36416" w:rsidRDefault="00777BB1" w:rsidP="00C36416">
      <w:bookmarkStart w:id="0" w:name="_Hlk208143126"/>
      <w:bookmarkEnd w:id="0"/>
      <w:r>
        <w:rPr>
          <w:noProof/>
          <w14:ligatures w14:val="none"/>
        </w:rPr>
        <w:drawing>
          <wp:anchor distT="0" distB="0" distL="114300" distR="114300" simplePos="0" relativeHeight="251633664" behindDoc="0" locked="0" layoutInCell="1" allowOverlap="1" wp14:anchorId="7BCC6C19" wp14:editId="505FAF94">
            <wp:simplePos x="0" y="0"/>
            <wp:positionH relativeFrom="column">
              <wp:posOffset>2447925</wp:posOffset>
            </wp:positionH>
            <wp:positionV relativeFrom="paragraph">
              <wp:posOffset>103505</wp:posOffset>
            </wp:positionV>
            <wp:extent cx="1974215" cy="1235075"/>
            <wp:effectExtent l="0" t="0" r="0" b="0"/>
            <wp:wrapThrough wrapText="bothSides">
              <wp:wrapPolygon edited="0">
                <wp:start x="4377" y="3332"/>
                <wp:lineTo x="1042" y="9329"/>
                <wp:lineTo x="417" y="10994"/>
                <wp:lineTo x="4585" y="18324"/>
                <wp:lineTo x="5419" y="18324"/>
                <wp:lineTo x="12714" y="17658"/>
                <wp:lineTo x="15424" y="16658"/>
                <wp:lineTo x="15215" y="14659"/>
                <wp:lineTo x="20009" y="14659"/>
                <wp:lineTo x="21051" y="13326"/>
                <wp:lineTo x="19801" y="9329"/>
                <wp:lineTo x="20843" y="8662"/>
                <wp:lineTo x="20217" y="5331"/>
                <wp:lineTo x="17091" y="3332"/>
                <wp:lineTo x="4377" y="3332"/>
              </wp:wrapPolygon>
            </wp:wrapThrough>
            <wp:docPr id="1811007141" name="Image 3" descr="Git logo and symbol, meaning, history, PNG">
              <a:extLst xmlns:a="http://schemas.openxmlformats.org/drawingml/2006/main">
                <a:ext uri="{FF2B5EF4-FFF2-40B4-BE49-F238E27FC236}">
                  <a16:creationId xmlns:a16="http://schemas.microsoft.com/office/drawing/2014/main" id="{92486DE8-B446-D0DB-EBCF-C5F97CD9FD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07141" name="Image 3" descr="Git logo and symbol, meaning, history, PNG">
                      <a:extLst>
                        <a:ext uri="{FF2B5EF4-FFF2-40B4-BE49-F238E27FC236}">
                          <a16:creationId xmlns:a16="http://schemas.microsoft.com/office/drawing/2014/main" id="{92486DE8-B446-D0DB-EBCF-C5F97CD9FD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26D45D" w14:textId="47A462EA" w:rsidR="00C36416" w:rsidRDefault="00C36416" w:rsidP="00C36416"/>
    <w:p w14:paraId="3BADB965" w14:textId="6A572D4A" w:rsidR="00C36416" w:rsidRDefault="00C36416" w:rsidP="00C36416"/>
    <w:p w14:paraId="12AE27B8" w14:textId="23F06923" w:rsidR="00C36416" w:rsidRDefault="00C36416" w:rsidP="00C36416"/>
    <w:p w14:paraId="28F6C6EF" w14:textId="77777777" w:rsidR="00D14775" w:rsidRDefault="00D14775" w:rsidP="00C36416"/>
    <w:p w14:paraId="451A104E" w14:textId="77777777" w:rsidR="00D14775" w:rsidRPr="00FB552E" w:rsidRDefault="00D14775" w:rsidP="00C36416"/>
    <w:p w14:paraId="4D5168B2" w14:textId="063EBDE3" w:rsidR="00C36416" w:rsidRPr="00387D4A" w:rsidRDefault="00387D4A" w:rsidP="00C36416">
      <w:pPr>
        <w:rPr>
          <w:b/>
          <w:bCs/>
          <w:sz w:val="44"/>
          <w:szCs w:val="44"/>
          <w:u w:val="single"/>
        </w:rPr>
      </w:pPr>
      <w:r w:rsidRPr="00387D4A">
        <w:rPr>
          <w:b/>
          <w:bCs/>
          <w:sz w:val="44"/>
          <w:szCs w:val="44"/>
          <w:u w:val="single"/>
        </w:rPr>
        <w:t xml:space="preserve">Phase 1 : </w:t>
      </w:r>
      <w:r w:rsidR="00C16E08">
        <w:rPr>
          <w:b/>
          <w:bCs/>
          <w:sz w:val="44"/>
          <w:szCs w:val="44"/>
          <w:u w:val="single"/>
        </w:rPr>
        <w:t xml:space="preserve">Visualiser les </w:t>
      </w:r>
      <w:proofErr w:type="spellStart"/>
      <w:r w:rsidR="00C16E08">
        <w:rPr>
          <w:b/>
          <w:bCs/>
          <w:sz w:val="44"/>
          <w:szCs w:val="44"/>
          <w:u w:val="single"/>
        </w:rPr>
        <w:t>commits</w:t>
      </w:r>
      <w:proofErr w:type="spellEnd"/>
      <w:r w:rsidR="007217E7">
        <w:rPr>
          <w:b/>
          <w:bCs/>
          <w:sz w:val="44"/>
          <w:szCs w:val="44"/>
          <w:u w:val="single"/>
        </w:rPr>
        <w:t xml:space="preserve"> (versions)</w:t>
      </w:r>
      <w:r w:rsidR="00610021">
        <w:rPr>
          <w:b/>
          <w:bCs/>
          <w:sz w:val="44"/>
          <w:szCs w:val="44"/>
          <w:u w:val="single"/>
        </w:rPr>
        <w:t xml:space="preserve"> : </w:t>
      </w:r>
    </w:p>
    <w:p w14:paraId="70976C49" w14:textId="62F8818F" w:rsidR="00387D4A" w:rsidRDefault="00387D4A" w:rsidP="00C36416"/>
    <w:p w14:paraId="73DEDF52" w14:textId="0383E266" w:rsidR="007217E7" w:rsidRDefault="007217E7" w:rsidP="00C36416">
      <w:r>
        <w:t xml:space="preserve">Vos différents </w:t>
      </w:r>
      <w:proofErr w:type="spellStart"/>
      <w:r>
        <w:t>commits</w:t>
      </w:r>
      <w:proofErr w:type="spellEnd"/>
      <w:r>
        <w:t xml:space="preserve"> s’enregistrent par défaut dans la branche principale (main).</w:t>
      </w:r>
    </w:p>
    <w:p w14:paraId="18392A28" w14:textId="4EE48201" w:rsidR="00B65AE4" w:rsidRDefault="007217E7" w:rsidP="00C36416">
      <w:r>
        <w:t xml:space="preserve">Un marqueur HEAD indique sur quel commit vous travaillez. </w:t>
      </w:r>
    </w:p>
    <w:p w14:paraId="32116A40" w14:textId="3811C286" w:rsidR="007217E7" w:rsidRPr="00C16E08" w:rsidRDefault="007217E7" w:rsidP="00C36416">
      <w:r>
        <w:t>Il se positionne par défaut sur le commit le plus récent.</w:t>
      </w:r>
    </w:p>
    <w:p w14:paraId="5F7CFB05" w14:textId="3EC46422" w:rsidR="00C36416" w:rsidRDefault="00C36416" w:rsidP="00206F2C">
      <w:pPr>
        <w:ind w:left="720"/>
      </w:pPr>
    </w:p>
    <w:p w14:paraId="5979036E" w14:textId="620943AE" w:rsidR="00B65AE4" w:rsidRDefault="00B65AE4" w:rsidP="00206F2C">
      <w:pPr>
        <w:ind w:left="720"/>
      </w:pPr>
    </w:p>
    <w:p w14:paraId="7A92D216" w14:textId="15448645" w:rsidR="00B65AE4" w:rsidRDefault="00B65AE4" w:rsidP="00206F2C">
      <w:pPr>
        <w:ind w:left="720"/>
      </w:pPr>
    </w:p>
    <w:p w14:paraId="1CE54CA8" w14:textId="2F5C4B23" w:rsidR="00B65AE4" w:rsidRDefault="00B65AE4" w:rsidP="00206F2C">
      <w:pPr>
        <w:ind w:left="720"/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6034BA3" wp14:editId="0A460141">
                <wp:simplePos x="0" y="0"/>
                <wp:positionH relativeFrom="column">
                  <wp:posOffset>2200275</wp:posOffset>
                </wp:positionH>
                <wp:positionV relativeFrom="paragraph">
                  <wp:posOffset>73660</wp:posOffset>
                </wp:positionV>
                <wp:extent cx="2400300" cy="3867150"/>
                <wp:effectExtent l="0" t="19050" r="0" b="0"/>
                <wp:wrapNone/>
                <wp:docPr id="1320630708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3867150"/>
                          <a:chOff x="0" y="0"/>
                          <a:chExt cx="2400300" cy="3867150"/>
                        </a:xfrm>
                      </wpg:grpSpPr>
                      <wps:wsp>
                        <wps:cNvPr id="1569810717" name="Connecteur droit 15"/>
                        <wps:cNvCnPr/>
                        <wps:spPr>
                          <a:xfrm>
                            <a:off x="1104900" y="2800350"/>
                            <a:ext cx="0" cy="676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40545486" name="Groupe 11"/>
                        <wpg:cNvGrpSpPr/>
                        <wpg:grpSpPr>
                          <a:xfrm>
                            <a:off x="0" y="0"/>
                            <a:ext cx="2400300" cy="3200400"/>
                            <a:chOff x="0" y="0"/>
                            <a:chExt cx="2400300" cy="3200400"/>
                          </a:xfrm>
                        </wpg:grpSpPr>
                        <wpg:graphicFrame>
                          <wpg:cNvPr id="1214300951" name="Diagramme 10"/>
                          <wpg:cNvFrPr/>
                          <wpg:xfrm>
                            <a:off x="552450" y="0"/>
                            <a:ext cx="1847850" cy="3200400"/>
                          </wpg:xfrm>
                          <a:graphic>
                            <a:graphicData uri="http://schemas.openxmlformats.org/drawingml/2006/diagram">
                              <dgm:relIds xmlns:dgm="http://schemas.openxmlformats.org/drawingml/2006/diagram" xmlns:r="http://schemas.openxmlformats.org/officeDocument/2006/relationships" r:dm="rId9" r:lo="rId10" r:qs="rId11" r:cs="rId12"/>
                            </a:graphicData>
                          </a:graphic>
                        </wpg:graphicFrame>
                        <wpg:grpSp>
                          <wpg:cNvPr id="1779779290" name="Groupe 11"/>
                          <wpg:cNvGrpSpPr/>
                          <wpg:grpSpPr>
                            <a:xfrm>
                              <a:off x="0" y="114300"/>
                              <a:ext cx="800100" cy="469900"/>
                              <a:chOff x="0" y="0"/>
                              <a:chExt cx="800100" cy="469900"/>
                            </a:xfrm>
                          </wpg:grpSpPr>
                          <wps:wsp>
                            <wps:cNvPr id="1562311871" name="Flèche : pentagone 10"/>
                            <wps:cNvSpPr/>
                            <wps:spPr>
                              <a:xfrm>
                                <a:off x="0" y="0"/>
                                <a:ext cx="800100" cy="352425"/>
                              </a:xfrm>
                              <a:prstGeom prst="homePlat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357440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7CA7CB" w14:textId="77777777" w:rsidR="00C16E08" w:rsidRPr="0038697F" w:rsidRDefault="00C16E08" w:rsidP="00C16E08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38697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HEAD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670624142" name="Zone de texte 14"/>
                        <wps:cNvSpPr txBox="1"/>
                        <wps:spPr>
                          <a:xfrm>
                            <a:off x="257175" y="3362325"/>
                            <a:ext cx="1743075" cy="5048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97BC0E" w14:textId="77777777" w:rsidR="00B65AE4" w:rsidRPr="00B65AE4" w:rsidRDefault="00B65AE4" w:rsidP="00B65AE4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B65AE4"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  <w:t>Branche principale</w:t>
                              </w:r>
                            </w:p>
                            <w:p w14:paraId="40E38652" w14:textId="1F3FA438" w:rsidR="00B65AE4" w:rsidRPr="00B65AE4" w:rsidRDefault="00B65AE4" w:rsidP="00B65AE4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B65AE4">
                                <w:rPr>
                                  <w:b/>
                                  <w:bCs/>
                                  <w:i/>
                                  <w:iCs/>
                                  <w:sz w:val="28"/>
                                  <w:szCs w:val="28"/>
                                </w:rPr>
                                <w:t>main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034BA3" id="Groupe 16" o:spid="_x0000_s1026" style="position:absolute;left:0;text-align:left;margin-left:173.25pt;margin-top:5.8pt;width:189pt;height:304.5pt;z-index:251681792" coordsize="24003,38671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">
                <v:line id="Connecteur droit 15" o:spid="_x0000_s1027" style="position:absolute;visibility:visible;mso-wrap-style:square" from="11049,28003" to="11049,347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" strokecolor="#4472c4 [3204]" strokeweight=".5pt">
                  <v:stroke joinstyle="miter"/>
                </v:line>
                <v:group id="Groupe 11" o:spid="_x0000_s1028" style="position:absolute;width:24003;height:32004" coordsize="24003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iagramme 10" o:spid="_x0000_s1029" type="#_x0000_t75" style="position:absolute;left:8351;top:182;width:12009;height:31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">
                    <v:imagedata r:id="rId14" o:title=""/>
                    <o:lock v:ext="edit" aspectratio="f"/>
                  </v:shape>
                  <v:group id="Groupe 11" o:spid="_x0000_s1030" style="position:absolute;top:1143;width:8001;height:4699" coordsize="8001,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èche : pentagone 10" o:spid="_x0000_s1031" type="#_x0000_t15" style="position:absolute;width:8001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" adj="16843" filled="f" strokecolor="#172c51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2" type="#_x0000_t202" style="position:absolute;width:6762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" filled="f" stroked="f">
                      <v:textbox style="mso-fit-shape-to-text:t">
                        <w:txbxContent>
                          <w:p w14:paraId="4E7CA7CB" w14:textId="77777777" w:rsidR="00C16E08" w:rsidRPr="0038697F" w:rsidRDefault="00C16E08" w:rsidP="00C16E0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86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HEAD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14" o:spid="_x0000_s1033" type="#_x0000_t202" style="position:absolute;left:2571;top:33623;width:17431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" fillcolor="white [3201]" stroked="f" strokeweight=".5pt">
                  <v:textbox>
                    <w:txbxContent>
                      <w:p w14:paraId="4D97BC0E" w14:textId="77777777" w:rsidR="00B65AE4" w:rsidRPr="00B65AE4" w:rsidRDefault="00B65AE4" w:rsidP="00B65AE4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B65AE4">
                          <w:rPr>
                            <w:i/>
                            <w:iCs/>
                            <w:sz w:val="28"/>
                            <w:szCs w:val="28"/>
                          </w:rPr>
                          <w:t>Branche principale</w:t>
                        </w:r>
                      </w:p>
                      <w:p w14:paraId="40E38652" w14:textId="1F3FA438" w:rsidR="00B65AE4" w:rsidRPr="00B65AE4" w:rsidRDefault="00B65AE4" w:rsidP="00B65AE4">
                        <w:pPr>
                          <w:spacing w:after="0" w:line="240" w:lineRule="auto"/>
                          <w:jc w:val="center"/>
                          <w:rPr>
                            <w:i/>
                            <w:iCs/>
                            <w:sz w:val="28"/>
                            <w:szCs w:val="28"/>
                          </w:rPr>
                        </w:pPr>
                        <w:proofErr w:type="gramStart"/>
                        <w:r w:rsidRPr="00B65AE4">
                          <w:rPr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>main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471318B2" w14:textId="77777777" w:rsidR="00B65AE4" w:rsidRDefault="00B65AE4" w:rsidP="00206F2C">
      <w:pPr>
        <w:ind w:left="720"/>
      </w:pPr>
    </w:p>
    <w:p w14:paraId="26773CA1" w14:textId="77777777" w:rsidR="00B65AE4" w:rsidRDefault="00B65AE4" w:rsidP="00206F2C">
      <w:pPr>
        <w:ind w:left="720"/>
      </w:pPr>
    </w:p>
    <w:p w14:paraId="7243C50F" w14:textId="77777777" w:rsidR="00B65AE4" w:rsidRDefault="00B65AE4" w:rsidP="00206F2C">
      <w:pPr>
        <w:ind w:left="720"/>
      </w:pPr>
    </w:p>
    <w:p w14:paraId="69E7B412" w14:textId="77777777" w:rsidR="00B65AE4" w:rsidRDefault="00B65AE4" w:rsidP="00206F2C">
      <w:pPr>
        <w:ind w:left="720"/>
      </w:pPr>
    </w:p>
    <w:p w14:paraId="44870650" w14:textId="77777777" w:rsidR="00B65AE4" w:rsidRDefault="00B65AE4" w:rsidP="00206F2C">
      <w:pPr>
        <w:ind w:left="720"/>
      </w:pPr>
    </w:p>
    <w:p w14:paraId="180F3EC0" w14:textId="77777777" w:rsidR="00B65AE4" w:rsidRDefault="00B65AE4" w:rsidP="00206F2C">
      <w:pPr>
        <w:ind w:left="720"/>
      </w:pPr>
    </w:p>
    <w:p w14:paraId="0AFF0189" w14:textId="77777777" w:rsidR="00B65AE4" w:rsidRDefault="00B65AE4" w:rsidP="00206F2C">
      <w:pPr>
        <w:ind w:left="720"/>
      </w:pPr>
    </w:p>
    <w:p w14:paraId="095B4083" w14:textId="77777777" w:rsidR="00B65AE4" w:rsidRDefault="00B65AE4" w:rsidP="00206F2C">
      <w:pPr>
        <w:ind w:left="720"/>
      </w:pPr>
    </w:p>
    <w:p w14:paraId="38EA0381" w14:textId="77777777" w:rsidR="00B65AE4" w:rsidRDefault="00B65AE4" w:rsidP="00206F2C">
      <w:pPr>
        <w:ind w:left="720"/>
      </w:pPr>
    </w:p>
    <w:p w14:paraId="6CCB25A1" w14:textId="77777777" w:rsidR="00B65AE4" w:rsidRDefault="00B65AE4" w:rsidP="00206F2C">
      <w:pPr>
        <w:ind w:left="720"/>
      </w:pPr>
    </w:p>
    <w:p w14:paraId="2D02FD9E" w14:textId="77777777" w:rsidR="00B65AE4" w:rsidRDefault="00B65AE4" w:rsidP="00206F2C">
      <w:pPr>
        <w:ind w:left="720"/>
      </w:pPr>
    </w:p>
    <w:p w14:paraId="306FFDE3" w14:textId="77777777" w:rsidR="00B65AE4" w:rsidRDefault="00B65AE4" w:rsidP="00206F2C">
      <w:pPr>
        <w:ind w:left="720"/>
      </w:pPr>
    </w:p>
    <w:p w14:paraId="689BCF13" w14:textId="77777777" w:rsidR="00B65AE4" w:rsidRDefault="00B65AE4" w:rsidP="00206F2C">
      <w:pPr>
        <w:ind w:left="720"/>
      </w:pPr>
    </w:p>
    <w:p w14:paraId="63820CE1" w14:textId="77777777" w:rsidR="00B65AE4" w:rsidRDefault="00B65AE4" w:rsidP="00206F2C">
      <w:pPr>
        <w:ind w:left="720"/>
      </w:pPr>
    </w:p>
    <w:p w14:paraId="7D2091B6" w14:textId="77777777" w:rsidR="00B65AE4" w:rsidRDefault="00B65AE4" w:rsidP="00206F2C">
      <w:pPr>
        <w:ind w:left="720"/>
      </w:pPr>
    </w:p>
    <w:p w14:paraId="684DCA1B" w14:textId="77777777" w:rsidR="00B65AE4" w:rsidRDefault="00B65AE4" w:rsidP="00206F2C">
      <w:pPr>
        <w:ind w:left="720"/>
      </w:pPr>
    </w:p>
    <w:p w14:paraId="6B0DEBFA" w14:textId="77777777" w:rsidR="00B65AE4" w:rsidRDefault="00B65AE4" w:rsidP="00206F2C">
      <w:pPr>
        <w:ind w:left="720"/>
      </w:pPr>
    </w:p>
    <w:p w14:paraId="224BA395" w14:textId="4BED7B76" w:rsidR="00B65AE4" w:rsidRDefault="00B65AE4" w:rsidP="00206F2C">
      <w:pPr>
        <w:ind w:left="720"/>
      </w:pPr>
    </w:p>
    <w:p w14:paraId="725D076B" w14:textId="77777777" w:rsidR="007217E7" w:rsidRPr="009214FA" w:rsidRDefault="007217E7" w:rsidP="007217E7">
      <w:pPr>
        <w:numPr>
          <w:ilvl w:val="0"/>
          <w:numId w:val="1"/>
        </w:numPr>
      </w:pPr>
      <w:r>
        <w:rPr>
          <w:b/>
          <w:bCs/>
        </w:rPr>
        <w:t xml:space="preserve">Visualiser </w:t>
      </w:r>
      <w:r>
        <w:t>les différentes versions.</w:t>
      </w:r>
      <w:r w:rsidRPr="00C36416">
        <w:rPr>
          <w:b/>
          <w:bCs/>
        </w:rPr>
        <w:tab/>
      </w:r>
    </w:p>
    <w:p w14:paraId="75F276A0" w14:textId="77777777" w:rsidR="007217E7" w:rsidRPr="003A14A0" w:rsidRDefault="007217E7" w:rsidP="007217E7">
      <w:pPr>
        <w:ind w:left="360"/>
      </w:pPr>
    </w:p>
    <w:p w14:paraId="71BDC18C" w14:textId="77777777" w:rsidR="007217E7" w:rsidRPr="007F4401" w:rsidRDefault="007217E7" w:rsidP="007217E7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</w:pPr>
      <w:r w:rsidRPr="007F4401">
        <w:rPr>
          <w:rFonts w:ascii="Courier New" w:eastAsia="Times New Roman" w:hAnsi="Courier New" w:cs="Courier New"/>
          <w:b/>
          <w:bCs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 w:rsidRPr="007F4401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git log -–</w:t>
      </w:r>
      <w:proofErr w:type="spellStart"/>
      <w:r w:rsidRPr="007F4401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oneline</w:t>
      </w:r>
      <w:proofErr w:type="spellEnd"/>
    </w:p>
    <w:p w14:paraId="17B70795" w14:textId="77777777" w:rsidR="007217E7" w:rsidRDefault="007217E7" w:rsidP="007217E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AA8C02" w14:textId="77777777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  <w:r w:rsidRPr="004F488D">
        <w:rPr>
          <w:rFonts w:eastAsia="Times New Roman" w:cstheme="minorHAnsi"/>
          <w:lang w:eastAsia="fr-FR"/>
        </w:rPr>
        <w:t>On peut apercevoir l</w:t>
      </w:r>
      <w:r>
        <w:rPr>
          <w:rFonts w:eastAsia="Times New Roman" w:cstheme="minorHAnsi"/>
          <w:lang w:eastAsia="fr-FR"/>
        </w:rPr>
        <w:t xml:space="preserve">es différents </w:t>
      </w:r>
      <w:proofErr w:type="spellStart"/>
      <w:r>
        <w:rPr>
          <w:rFonts w:eastAsia="Times New Roman" w:cstheme="minorHAnsi"/>
          <w:lang w:eastAsia="fr-FR"/>
        </w:rPr>
        <w:t>commits</w:t>
      </w:r>
      <w:proofErr w:type="spellEnd"/>
      <w:r>
        <w:rPr>
          <w:rFonts w:eastAsia="Times New Roman" w:cstheme="minorHAnsi"/>
          <w:lang w:eastAsia="fr-FR"/>
        </w:rPr>
        <w:t xml:space="preserve"> de votre dépôt ainsi que les </w:t>
      </w:r>
      <w:proofErr w:type="spellStart"/>
      <w:r>
        <w:rPr>
          <w:rFonts w:eastAsia="Times New Roman" w:cstheme="minorHAnsi"/>
          <w:lang w:eastAsia="fr-FR"/>
        </w:rPr>
        <w:t>hashs</w:t>
      </w:r>
      <w:proofErr w:type="spellEnd"/>
      <w:r>
        <w:rPr>
          <w:rFonts w:eastAsia="Times New Roman" w:cstheme="minorHAnsi"/>
          <w:lang w:eastAsia="fr-FR"/>
        </w:rPr>
        <w:t xml:space="preserve"> de ces </w:t>
      </w:r>
      <w:proofErr w:type="spellStart"/>
      <w:r>
        <w:rPr>
          <w:rFonts w:eastAsia="Times New Roman" w:cstheme="minorHAnsi"/>
          <w:lang w:eastAsia="fr-FR"/>
        </w:rPr>
        <w:t>commits</w:t>
      </w:r>
      <w:proofErr w:type="spellEnd"/>
      <w:r>
        <w:rPr>
          <w:rFonts w:eastAsia="Times New Roman" w:cstheme="minorHAnsi"/>
          <w:lang w:eastAsia="fr-FR"/>
        </w:rPr>
        <w:t>.</w:t>
      </w:r>
    </w:p>
    <w:p w14:paraId="20CA215D" w14:textId="77777777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056EB133" w14:textId="1F7ED551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02909ECA" w14:textId="65AF6044" w:rsidR="007217E7" w:rsidRDefault="0023111B" w:rsidP="007217E7">
      <w:pPr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noProof/>
          <w:lang w:eastAsia="fr-FR"/>
          <w14:ligatures w14:val="none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40CEC6B" wp14:editId="46942FCF">
                <wp:simplePos x="0" y="0"/>
                <wp:positionH relativeFrom="column">
                  <wp:posOffset>971550</wp:posOffset>
                </wp:positionH>
                <wp:positionV relativeFrom="paragraph">
                  <wp:posOffset>59690</wp:posOffset>
                </wp:positionV>
                <wp:extent cx="4476750" cy="1362075"/>
                <wp:effectExtent l="38100" t="0" r="38100" b="9525"/>
                <wp:wrapNone/>
                <wp:docPr id="1043947493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0" cy="1362075"/>
                          <a:chOff x="-171450" y="0"/>
                          <a:chExt cx="4476750" cy="1362075"/>
                        </a:xfrm>
                      </wpg:grpSpPr>
                      <pic:pic xmlns:pic="http://schemas.openxmlformats.org/drawingml/2006/picture">
                        <pic:nvPicPr>
                          <pic:cNvPr id="1057824640" name="Image 1" descr="Une image contenant texte, Police, capture d’écra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8150" y="0"/>
                            <a:ext cx="3352800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1168565" name="Flèche : droite rayée 13"/>
                        <wps:cNvSpPr/>
                        <wps:spPr>
                          <a:xfrm rot="903525">
                            <a:off x="-171450" y="381000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584779" name="Flèche : droite rayée 13"/>
                        <wps:cNvSpPr/>
                        <wps:spPr>
                          <a:xfrm rot="12460575">
                            <a:off x="3648075" y="57150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0E7444C" id="Groupe 20" o:spid="_x0000_s1026" style="position:absolute;margin-left:76.5pt;margin-top:4.7pt;width:352.5pt;height:107.25pt;z-index:251695104;mso-width-relative:margin" coordorigin="-1714" coordsize="44767,13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">
                <v:shape id="Image 1" o:spid="_x0000_s1027" type="#_x0000_t75" alt="Une image contenant texte, Police, capture d’écran&#10;&#10;Le contenu généré par l’IA peut être incorrect." style="position:absolute;left:4381;width:33528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">
                  <v:imagedata r:id="rId16" o:title="Une image contenant texte, Police, capture d’écran&#10;&#10;Le contenu généré par l’IA peut être incorrect"/>
                </v:shape>
                <v:shapetype id="_x0000_t93" coordsize="21600,21600" o:spt="93" adj="16200,5400" path="m@0,l@0@1,3375@1,3375@2@0@2@0,21600,21600,10800xem1350@1l1350@2,2700@2,2700@1xem0@1l0@2,675@2,675@1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3375,@1,@6,@2"/>
                  <v:handles>
                    <v:h position="#0,#1" xrange="3375,21600" yrange="0,10800"/>
                  </v:handles>
                </v:shapetype>
                <v:shape id="Flèche : droite rayée 13" o:spid="_x0000_s1028" type="#_x0000_t93" style="position:absolute;left:-1714;top:3810;width:6571;height:4414;rotation:9868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" adj="14346" fillcolor="#e00" strokecolor="windowText" strokeweight="1pt"/>
                <v:shape id="Flèche : droite rayée 13" o:spid="_x0000_s1029" type="#_x0000_t93" style="position:absolute;left:36480;top:571;width:6573;height:4415;rotation:-99826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" adj="14346" fillcolor="#e00" strokecolor="windowText" strokeweight="1pt"/>
              </v:group>
            </w:pict>
          </mc:Fallback>
        </mc:AlternateContent>
      </w:r>
    </w:p>
    <w:p w14:paraId="012853C6" w14:textId="6F727C64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032282BE" w14:textId="05E409DA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5DFE52C9" w14:textId="29E55C48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638B4F27" w14:textId="77777777" w:rsidR="0023111B" w:rsidRDefault="0023111B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00BAD6B4" w14:textId="7804EA90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1ACB6061" w14:textId="65ABF190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50917DFD" w14:textId="77777777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789B21B2" w14:textId="20D46DD0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72689675" w14:textId="77777777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3160FCD1" w14:textId="616EC760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Il est également possible de visualiser les </w:t>
      </w:r>
      <w:proofErr w:type="spellStart"/>
      <w:r>
        <w:rPr>
          <w:rFonts w:eastAsia="Times New Roman" w:cstheme="minorHAnsi"/>
          <w:lang w:eastAsia="fr-FR"/>
        </w:rPr>
        <w:t>commits</w:t>
      </w:r>
      <w:proofErr w:type="spellEnd"/>
      <w:r>
        <w:rPr>
          <w:rFonts w:eastAsia="Times New Roman" w:cstheme="minorHAnsi"/>
          <w:lang w:eastAsia="fr-FR"/>
        </w:rPr>
        <w:t xml:space="preserve"> et les </w:t>
      </w:r>
      <w:proofErr w:type="spellStart"/>
      <w:r>
        <w:rPr>
          <w:rFonts w:eastAsia="Times New Roman" w:cstheme="minorHAnsi"/>
          <w:lang w:eastAsia="fr-FR"/>
        </w:rPr>
        <w:t>hashs</w:t>
      </w:r>
      <w:proofErr w:type="spellEnd"/>
      <w:r>
        <w:rPr>
          <w:rFonts w:eastAsia="Times New Roman" w:cstheme="minorHAnsi"/>
          <w:lang w:eastAsia="fr-FR"/>
        </w:rPr>
        <w:t xml:space="preserve"> sur </w:t>
      </w:r>
      <w:proofErr w:type="spellStart"/>
      <w:r>
        <w:rPr>
          <w:rFonts w:eastAsia="Times New Roman" w:cstheme="minorHAnsi"/>
          <w:lang w:eastAsia="fr-FR"/>
        </w:rPr>
        <w:t>github</w:t>
      </w:r>
      <w:proofErr w:type="spellEnd"/>
      <w:r>
        <w:rPr>
          <w:rFonts w:eastAsia="Times New Roman" w:cstheme="minorHAnsi"/>
          <w:lang w:eastAsia="fr-FR"/>
        </w:rPr>
        <w:t> :</w:t>
      </w:r>
    </w:p>
    <w:p w14:paraId="70CFB092" w14:textId="38DD91EF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6AB5B84A" w14:textId="7C5DCCDA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586BD469" w14:textId="11DBA7D2" w:rsidR="007217E7" w:rsidRDefault="000842DB" w:rsidP="007217E7">
      <w:pPr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noProof/>
          <w:lang w:eastAsia="fr-FR"/>
          <w14:ligatures w14:val="none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2C1E18E" wp14:editId="3AAAD402">
                <wp:simplePos x="0" y="0"/>
                <wp:positionH relativeFrom="column">
                  <wp:posOffset>-19050</wp:posOffset>
                </wp:positionH>
                <wp:positionV relativeFrom="paragraph">
                  <wp:posOffset>137795</wp:posOffset>
                </wp:positionV>
                <wp:extent cx="6645910" cy="2723515"/>
                <wp:effectExtent l="0" t="0" r="2540" b="635"/>
                <wp:wrapNone/>
                <wp:docPr id="315905602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2723515"/>
                          <a:chOff x="0" y="0"/>
                          <a:chExt cx="6645910" cy="2723515"/>
                        </a:xfrm>
                      </wpg:grpSpPr>
                      <pic:pic xmlns:pic="http://schemas.openxmlformats.org/drawingml/2006/picture">
                        <pic:nvPicPr>
                          <pic:cNvPr id="860820162" name="Image 1" descr="Une image contenant texte, nombre, capture d’écra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23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574524" name="Flèche : droite rayée 13"/>
                        <wps:cNvSpPr/>
                        <wps:spPr>
                          <a:xfrm rot="903525">
                            <a:off x="5038725" y="1085850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923174" name="Flèche : droite rayée 13"/>
                        <wps:cNvSpPr/>
                        <wps:spPr>
                          <a:xfrm rot="11170974">
                            <a:off x="790575" y="295275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4F125" id="Groupe 19" o:spid="_x0000_s1026" style="position:absolute;margin-left:-1.5pt;margin-top:10.85pt;width:523.3pt;height:214.45pt;z-index:251688960" coordsize="66459,27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">
                <v:shape id="Image 1" o:spid="_x0000_s1027" type="#_x0000_t75" alt="Une image contenant texte, nombre, capture d’écran&#10;&#10;Le contenu généré par l’IA peut être incorrect." style="position:absolute;width:66459;height:27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">
                  <v:imagedata r:id="rId18" o:title="Une image contenant texte, nombre, capture d’écran&#10;&#10;Le contenu généré par l’IA peut être incorrect"/>
                </v:shape>
                <v:shape id="Flèche : droite rayée 13" o:spid="_x0000_s1028" type="#_x0000_t93" style="position:absolute;left:50387;top:10858;width:6572;height:4415;rotation:9868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" adj="14346" fillcolor="#e00" strokecolor="windowText" strokeweight="1pt"/>
                <v:shape id="Flèche : droite rayée 13" o:spid="_x0000_s1029" type="#_x0000_t93" style="position:absolute;left:7905;top:2952;width:6573;height:4415;rotation:-1139127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" adj="14346" fillcolor="#e00" strokecolor="windowText" strokeweight="1pt"/>
              </v:group>
            </w:pict>
          </mc:Fallback>
        </mc:AlternateContent>
      </w:r>
    </w:p>
    <w:p w14:paraId="3BC09EB4" w14:textId="0F62B4C1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67954212" w14:textId="0EF6ECFD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64148ED8" w14:textId="5F31E8E9" w:rsidR="007217E7" w:rsidRDefault="007217E7" w:rsidP="007217E7">
      <w:pPr>
        <w:spacing w:after="0" w:line="240" w:lineRule="auto"/>
        <w:rPr>
          <w:rFonts w:eastAsia="Times New Roman" w:cstheme="minorHAnsi"/>
          <w:lang w:eastAsia="fr-FR"/>
        </w:rPr>
      </w:pPr>
    </w:p>
    <w:p w14:paraId="3D693FBF" w14:textId="0D3B5D97" w:rsidR="007F4401" w:rsidRDefault="007F4401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br w:type="page"/>
      </w:r>
    </w:p>
    <w:p w14:paraId="412ED31C" w14:textId="1319C6B7" w:rsidR="007F4401" w:rsidRDefault="007F4401" w:rsidP="007F4401">
      <w:pPr>
        <w:rPr>
          <w:b/>
          <w:bCs/>
          <w:sz w:val="44"/>
          <w:szCs w:val="44"/>
          <w:u w:val="single"/>
        </w:rPr>
      </w:pPr>
    </w:p>
    <w:p w14:paraId="757CA46A" w14:textId="6377DCC9" w:rsidR="007F4401" w:rsidRPr="00387D4A" w:rsidRDefault="007F4401" w:rsidP="007F4401">
      <w:pPr>
        <w:rPr>
          <w:b/>
          <w:bCs/>
          <w:sz w:val="44"/>
          <w:szCs w:val="44"/>
          <w:u w:val="single"/>
        </w:rPr>
      </w:pPr>
      <w:r w:rsidRPr="00387D4A">
        <w:rPr>
          <w:b/>
          <w:bCs/>
          <w:sz w:val="44"/>
          <w:szCs w:val="44"/>
          <w:u w:val="single"/>
        </w:rPr>
        <w:t xml:space="preserve">Phase </w:t>
      </w:r>
      <w:r>
        <w:rPr>
          <w:b/>
          <w:bCs/>
          <w:sz w:val="44"/>
          <w:szCs w:val="44"/>
          <w:u w:val="single"/>
        </w:rPr>
        <w:t>2</w:t>
      </w:r>
      <w:r w:rsidRPr="00387D4A">
        <w:rPr>
          <w:b/>
          <w:bCs/>
          <w:sz w:val="44"/>
          <w:szCs w:val="44"/>
          <w:u w:val="single"/>
        </w:rPr>
        <w:t xml:space="preserve"> : </w:t>
      </w:r>
      <w:r>
        <w:rPr>
          <w:b/>
          <w:bCs/>
          <w:sz w:val="44"/>
          <w:szCs w:val="44"/>
          <w:u w:val="single"/>
        </w:rPr>
        <w:t xml:space="preserve">Se déplacer dans les </w:t>
      </w:r>
      <w:proofErr w:type="spellStart"/>
      <w:r>
        <w:rPr>
          <w:b/>
          <w:bCs/>
          <w:sz w:val="44"/>
          <w:szCs w:val="44"/>
          <w:u w:val="single"/>
        </w:rPr>
        <w:t>commits</w:t>
      </w:r>
      <w:proofErr w:type="spellEnd"/>
      <w:r>
        <w:rPr>
          <w:b/>
          <w:bCs/>
          <w:sz w:val="44"/>
          <w:szCs w:val="44"/>
          <w:u w:val="single"/>
        </w:rPr>
        <w:t xml:space="preserve"> : </w:t>
      </w:r>
    </w:p>
    <w:p w14:paraId="48E126FD" w14:textId="0906A81F" w:rsidR="007F4401" w:rsidRDefault="007F4401" w:rsidP="007F4401"/>
    <w:p w14:paraId="12A53603" w14:textId="0E5A1198" w:rsidR="007F4401" w:rsidRDefault="007F4401" w:rsidP="007F4401">
      <w:pPr>
        <w:pStyle w:val="Paragraphedeliste"/>
        <w:numPr>
          <w:ilvl w:val="0"/>
          <w:numId w:val="1"/>
        </w:numPr>
        <w:spacing w:after="0" w:line="240" w:lineRule="auto"/>
      </w:pPr>
      <w:r w:rsidRPr="007F4401">
        <w:rPr>
          <w:b/>
          <w:bCs/>
        </w:rPr>
        <w:t>Revenir</w:t>
      </w:r>
      <w:r>
        <w:t xml:space="preserve"> temporairement à une ancienne version (commit) :</w:t>
      </w:r>
    </w:p>
    <w:p w14:paraId="10244961" w14:textId="77777777" w:rsidR="007F4401" w:rsidRDefault="007F4401" w:rsidP="007F4401">
      <w:pPr>
        <w:pStyle w:val="Paragraphedeliste"/>
        <w:spacing w:after="0" w:line="240" w:lineRule="auto"/>
      </w:pPr>
    </w:p>
    <w:p w14:paraId="6715BB1F" w14:textId="19DF4CA7" w:rsidR="007F4401" w:rsidRPr="00E0059E" w:rsidRDefault="007F4401" w:rsidP="007F440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5EF5">
        <w:rPr>
          <w:rFonts w:ascii="Courier New" w:eastAsia="Times New Roman" w:hAnsi="Courier New" w:cs="Courier New"/>
          <w:b/>
          <w:bCs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 w:rsidRPr="00AD5EF5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git </w:t>
      </w:r>
      <w:proofErr w:type="spellStart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checkout</w:t>
      </w:r>
      <w:proofErr w:type="spellEnd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hashducommit</w:t>
      </w:r>
      <w:proofErr w:type="spellEnd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  <w:t>pour annuler :</w:t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proofErr w:type="gramStart"/>
      <w:r w:rsidRPr="00EA69DC">
        <w:rPr>
          <w:rFonts w:ascii="Courier New" w:eastAsia="Times New Roman" w:hAnsi="Courier New" w:cs="Courier New"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 git</w:t>
      </w:r>
      <w:proofErr w:type="gramEnd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checkout</w:t>
      </w:r>
      <w:proofErr w:type="spellEnd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main</w:t>
      </w:r>
    </w:p>
    <w:p w14:paraId="47B890A4" w14:textId="787A324E" w:rsidR="007F4401" w:rsidRDefault="007F4401" w:rsidP="007F4401">
      <w:pPr>
        <w:spacing w:after="0" w:line="240" w:lineRule="auto"/>
      </w:pPr>
    </w:p>
    <w:p w14:paraId="7AD83537" w14:textId="6C1B8682" w:rsidR="007217E7" w:rsidRDefault="007217E7" w:rsidP="007F4401">
      <w:pPr>
        <w:spacing w:after="0" w:line="240" w:lineRule="auto"/>
      </w:pPr>
    </w:p>
    <w:p w14:paraId="365DC5C5" w14:textId="594F25AA" w:rsidR="007217E7" w:rsidRDefault="007217E7" w:rsidP="007F4401">
      <w:pPr>
        <w:spacing w:after="0" w:line="240" w:lineRule="auto"/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14E81E2" wp14:editId="3A2F76D4">
                <wp:simplePos x="0" y="0"/>
                <wp:positionH relativeFrom="column">
                  <wp:posOffset>142240</wp:posOffset>
                </wp:positionH>
                <wp:positionV relativeFrom="paragraph">
                  <wp:posOffset>112395</wp:posOffset>
                </wp:positionV>
                <wp:extent cx="2400300" cy="3200400"/>
                <wp:effectExtent l="0" t="19050" r="0" b="19050"/>
                <wp:wrapNone/>
                <wp:docPr id="558448621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3200400"/>
                          <a:chOff x="0" y="0"/>
                          <a:chExt cx="2400300" cy="3200400"/>
                        </a:xfrm>
                      </wpg:grpSpPr>
                      <wpg:graphicFrame>
                        <wpg:cNvPr id="1831240629" name="Diagramme 10"/>
                        <wpg:cNvFrPr/>
                        <wpg:xfrm>
                          <a:off x="552450" y="0"/>
                          <a:ext cx="1847850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9" r:lo="rId20" r:qs="rId21" r:cs="rId22"/>
                          </a:graphicData>
                        </a:graphic>
                      </wpg:graphicFrame>
                      <wpg:grpSp>
                        <wpg:cNvPr id="403657539" name="Groupe 11"/>
                        <wpg:cNvGrpSpPr/>
                        <wpg:grpSpPr>
                          <a:xfrm>
                            <a:off x="0" y="104775"/>
                            <a:ext cx="800100" cy="469900"/>
                            <a:chOff x="0" y="-1323975"/>
                            <a:chExt cx="800100" cy="469900"/>
                          </a:xfrm>
                        </wpg:grpSpPr>
                        <wps:wsp>
                          <wps:cNvPr id="1579264114" name="Flèche : pentagone 10"/>
                          <wps:cNvSpPr/>
                          <wps:spPr>
                            <a:xfrm>
                              <a:off x="0" y="-1323975"/>
                              <a:ext cx="800100" cy="352425"/>
                            </a:xfrm>
                            <a:prstGeom prst="homePlat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838937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1323975"/>
                              <a:ext cx="676275" cy="469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71FAA4" w14:textId="77777777" w:rsidR="007217E7" w:rsidRPr="0038697F" w:rsidRDefault="007217E7" w:rsidP="00C16E08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38697F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4E81E2" id="Groupe 10" o:spid="_x0000_s1034" style="position:absolute;margin-left:11.2pt;margin-top:8.85pt;width:189pt;height:252pt;z-index:251671552" coordsize="24003,32004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">
                <v:shape id="Diagramme 10" o:spid="_x0000_s1035" type="#_x0000_t75" style="position:absolute;left:8351;top:182;width:12009;height:31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">
                  <v:imagedata r:id="rId14" o:title=""/>
                  <o:lock v:ext="edit" aspectratio="f"/>
                </v:shape>
                <v:group id="Groupe 11" o:spid="_x0000_s1036" style="position:absolute;top:1047;width:8001;height:4699" coordorigin=",-13239" coordsize="8001,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">
                  <v:shape id="Flèche : pentagone 10" o:spid="_x0000_s1037" type="#_x0000_t15" style="position:absolute;top:-13239;width:8001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" adj="16843" filled="f" strokecolor="#172c51" strokeweight="1pt"/>
                  <v:shape id="_x0000_s1038" type="#_x0000_t202" style="position:absolute;top:-13239;width:6762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" filled="f" stroked="f">
                    <v:textbox style="mso-fit-shape-to-text:t">
                      <w:txbxContent>
                        <w:p w14:paraId="6671FAA4" w14:textId="77777777" w:rsidR="007217E7" w:rsidRPr="0038697F" w:rsidRDefault="007217E7" w:rsidP="00C16E08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8697F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HEAD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24C2EA2" wp14:editId="7B20F3A2">
                <wp:simplePos x="0" y="0"/>
                <wp:positionH relativeFrom="column">
                  <wp:posOffset>3971290</wp:posOffset>
                </wp:positionH>
                <wp:positionV relativeFrom="paragraph">
                  <wp:posOffset>109220</wp:posOffset>
                </wp:positionV>
                <wp:extent cx="2400300" cy="3200400"/>
                <wp:effectExtent l="0" t="19050" r="0" b="19050"/>
                <wp:wrapNone/>
                <wp:docPr id="273378025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3200400"/>
                          <a:chOff x="0" y="0"/>
                          <a:chExt cx="2400300" cy="3200400"/>
                        </a:xfrm>
                      </wpg:grpSpPr>
                      <wpg:graphicFrame>
                        <wpg:cNvPr id="658252559" name="Diagramme 10"/>
                        <wpg:cNvFrPr/>
                        <wpg:xfrm>
                          <a:off x="552450" y="0"/>
                          <a:ext cx="1847850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4" r:lo="rId25" r:qs="rId26" r:cs="rId27"/>
                          </a:graphicData>
                        </a:graphic>
                      </wpg:graphicFrame>
                      <wpg:grpSp>
                        <wpg:cNvPr id="1325371682" name="Groupe 11"/>
                        <wpg:cNvGrpSpPr/>
                        <wpg:grpSpPr>
                          <a:xfrm>
                            <a:off x="0" y="1428750"/>
                            <a:ext cx="800100" cy="469900"/>
                            <a:chOff x="0" y="0"/>
                            <a:chExt cx="800100" cy="469900"/>
                          </a:xfrm>
                        </wpg:grpSpPr>
                        <wps:wsp>
                          <wps:cNvPr id="805559226" name="Flèche : pentagone 10"/>
                          <wps:cNvSpPr/>
                          <wps:spPr>
                            <a:xfrm>
                              <a:off x="0" y="0"/>
                              <a:ext cx="800100" cy="352425"/>
                            </a:xfrm>
                            <a:prstGeom prst="homePlat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7961082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6275" cy="469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714B41" w14:textId="77777777" w:rsidR="007217E7" w:rsidRPr="0038697F" w:rsidRDefault="007217E7" w:rsidP="00C16E08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38697F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4C2EA2" id="_x0000_s1039" style="position:absolute;margin-left:312.7pt;margin-top:8.6pt;width:189pt;height:252pt;z-index:251662336" coordsize="24003,32004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">
                <v:shape id="Diagramme 10" o:spid="_x0000_s1040" type="#_x0000_t75" style="position:absolute;left:8351;top:182;width:12009;height:31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">
                  <v:imagedata r:id="rId14" o:title=""/>
                  <o:lock v:ext="edit" aspectratio="f"/>
                </v:shape>
                <v:group id="Groupe 11" o:spid="_x0000_s1041" style="position:absolute;top:14287;width:8001;height:4699" coordsize="8001,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">
                  <v:shape id="Flèche : pentagone 10" o:spid="_x0000_s1042" type="#_x0000_t15" style="position:absolute;width:8001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" adj="16843" filled="f" strokecolor="#172c51" strokeweight="1pt"/>
                  <v:shape id="_x0000_s1043" type="#_x0000_t202" style="position:absolute;width:6762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" filled="f" stroked="f">
                    <v:textbox style="mso-fit-shape-to-text:t">
                      <w:txbxContent>
                        <w:p w14:paraId="74714B41" w14:textId="77777777" w:rsidR="007217E7" w:rsidRPr="0038697F" w:rsidRDefault="007217E7" w:rsidP="00C16E08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8697F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HEAD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94F7015" w14:textId="77777777" w:rsidR="007217E7" w:rsidRDefault="007217E7" w:rsidP="007F4401">
      <w:pPr>
        <w:spacing w:after="0" w:line="240" w:lineRule="auto"/>
      </w:pPr>
    </w:p>
    <w:p w14:paraId="74110930" w14:textId="77777777" w:rsidR="007217E7" w:rsidRDefault="007217E7" w:rsidP="007F4401">
      <w:pPr>
        <w:spacing w:after="0" w:line="240" w:lineRule="auto"/>
      </w:pPr>
    </w:p>
    <w:p w14:paraId="5953CAF4" w14:textId="77777777" w:rsidR="007217E7" w:rsidRDefault="007217E7" w:rsidP="007F4401">
      <w:pPr>
        <w:spacing w:after="0" w:line="240" w:lineRule="auto"/>
      </w:pPr>
    </w:p>
    <w:p w14:paraId="06897E8F" w14:textId="77777777" w:rsidR="007217E7" w:rsidRDefault="007217E7" w:rsidP="007F4401">
      <w:pPr>
        <w:spacing w:after="0" w:line="240" w:lineRule="auto"/>
      </w:pPr>
    </w:p>
    <w:p w14:paraId="2C54DE6D" w14:textId="77777777" w:rsidR="007217E7" w:rsidRDefault="007217E7" w:rsidP="007F4401">
      <w:pPr>
        <w:spacing w:after="0" w:line="240" w:lineRule="auto"/>
      </w:pPr>
    </w:p>
    <w:p w14:paraId="62B875AB" w14:textId="77777777" w:rsidR="007217E7" w:rsidRDefault="007217E7" w:rsidP="007F4401">
      <w:pPr>
        <w:spacing w:after="0" w:line="240" w:lineRule="auto"/>
      </w:pPr>
    </w:p>
    <w:p w14:paraId="2BD7AFB6" w14:textId="77777777" w:rsidR="007217E7" w:rsidRDefault="007217E7" w:rsidP="007F4401">
      <w:pPr>
        <w:spacing w:after="0" w:line="240" w:lineRule="auto"/>
      </w:pPr>
    </w:p>
    <w:p w14:paraId="24944D94" w14:textId="145BD9E7" w:rsidR="007217E7" w:rsidRDefault="007217E7" w:rsidP="007F4401">
      <w:pPr>
        <w:spacing w:after="0" w:line="240" w:lineRule="auto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C32307" wp14:editId="49EE7FDA">
                <wp:simplePos x="0" y="0"/>
                <wp:positionH relativeFrom="column">
                  <wp:posOffset>2713990</wp:posOffset>
                </wp:positionH>
                <wp:positionV relativeFrom="paragraph">
                  <wp:posOffset>90805</wp:posOffset>
                </wp:positionV>
                <wp:extent cx="999945" cy="495300"/>
                <wp:effectExtent l="0" t="19050" r="29210" b="38100"/>
                <wp:wrapNone/>
                <wp:docPr id="176060933" name="Flèche : droite rayé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945" cy="495300"/>
                        </a:xfrm>
                        <a:prstGeom prst="striped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40CB1" id="Flèche : droite rayée 12" o:spid="_x0000_s1026" type="#_x0000_t93" style="position:absolute;margin-left:213.7pt;margin-top:7.15pt;width:78.75pt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" adj="16250" filled="f" strokecolor="#e00" strokeweight="1pt"/>
            </w:pict>
          </mc:Fallback>
        </mc:AlternateContent>
      </w:r>
    </w:p>
    <w:p w14:paraId="4E59F836" w14:textId="77777777" w:rsidR="007217E7" w:rsidRDefault="007217E7" w:rsidP="007F4401">
      <w:pPr>
        <w:spacing w:after="0" w:line="240" w:lineRule="auto"/>
      </w:pPr>
    </w:p>
    <w:p w14:paraId="04A93149" w14:textId="77777777" w:rsidR="007217E7" w:rsidRDefault="007217E7" w:rsidP="007F4401">
      <w:pPr>
        <w:spacing w:after="0" w:line="240" w:lineRule="auto"/>
      </w:pPr>
    </w:p>
    <w:p w14:paraId="162DB63E" w14:textId="77777777" w:rsidR="007217E7" w:rsidRDefault="007217E7" w:rsidP="007F4401">
      <w:pPr>
        <w:spacing w:after="0" w:line="240" w:lineRule="auto"/>
      </w:pPr>
    </w:p>
    <w:p w14:paraId="2A8CABD4" w14:textId="77777777" w:rsidR="007217E7" w:rsidRDefault="007217E7" w:rsidP="007F4401">
      <w:pPr>
        <w:spacing w:after="0" w:line="240" w:lineRule="auto"/>
      </w:pPr>
    </w:p>
    <w:p w14:paraId="6CBA0394" w14:textId="77777777" w:rsidR="007217E7" w:rsidRDefault="007217E7" w:rsidP="007F4401">
      <w:pPr>
        <w:spacing w:after="0" w:line="240" w:lineRule="auto"/>
      </w:pPr>
    </w:p>
    <w:p w14:paraId="1EBCB1E9" w14:textId="77777777" w:rsidR="007217E7" w:rsidRDefault="007217E7" w:rsidP="007F4401">
      <w:pPr>
        <w:spacing w:after="0" w:line="240" w:lineRule="auto"/>
      </w:pPr>
    </w:p>
    <w:p w14:paraId="11C1BB18" w14:textId="77777777" w:rsidR="007217E7" w:rsidRDefault="007217E7" w:rsidP="007F4401">
      <w:pPr>
        <w:spacing w:after="0" w:line="240" w:lineRule="auto"/>
      </w:pPr>
    </w:p>
    <w:p w14:paraId="59169777" w14:textId="77777777" w:rsidR="007217E7" w:rsidRDefault="007217E7" w:rsidP="007F4401">
      <w:pPr>
        <w:spacing w:after="0" w:line="240" w:lineRule="auto"/>
      </w:pPr>
    </w:p>
    <w:p w14:paraId="4BA04F22" w14:textId="77777777" w:rsidR="007217E7" w:rsidRDefault="007217E7" w:rsidP="007F4401">
      <w:pPr>
        <w:spacing w:after="0" w:line="240" w:lineRule="auto"/>
      </w:pPr>
    </w:p>
    <w:p w14:paraId="49035FF6" w14:textId="77777777" w:rsidR="007217E7" w:rsidRDefault="007217E7" w:rsidP="007F4401">
      <w:pPr>
        <w:spacing w:after="0" w:line="240" w:lineRule="auto"/>
      </w:pPr>
    </w:p>
    <w:p w14:paraId="0EE5F721" w14:textId="77777777" w:rsidR="007217E7" w:rsidRDefault="007217E7" w:rsidP="007F4401">
      <w:pPr>
        <w:spacing w:after="0" w:line="240" w:lineRule="auto"/>
      </w:pPr>
    </w:p>
    <w:p w14:paraId="50DE7330" w14:textId="3CF1982F" w:rsidR="007217E7" w:rsidRDefault="007217E7" w:rsidP="007F4401">
      <w:pPr>
        <w:spacing w:after="0" w:line="240" w:lineRule="auto"/>
      </w:pPr>
    </w:p>
    <w:p w14:paraId="72AD52A9" w14:textId="741023E2" w:rsidR="007217E7" w:rsidRDefault="007217E7" w:rsidP="007F4401">
      <w:pPr>
        <w:spacing w:after="0" w:line="240" w:lineRule="auto"/>
      </w:pPr>
    </w:p>
    <w:p w14:paraId="5249DE99" w14:textId="1B680DEE" w:rsidR="007217E7" w:rsidRDefault="006D036A" w:rsidP="007F4401">
      <w:pPr>
        <w:spacing w:after="0" w:line="240" w:lineRule="auto"/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DF3DF06" wp14:editId="388DE4F1">
                <wp:simplePos x="0" y="0"/>
                <wp:positionH relativeFrom="column">
                  <wp:posOffset>1314450</wp:posOffset>
                </wp:positionH>
                <wp:positionV relativeFrom="paragraph">
                  <wp:posOffset>132715</wp:posOffset>
                </wp:positionV>
                <wp:extent cx="4552950" cy="1273175"/>
                <wp:effectExtent l="0" t="0" r="38100" b="3175"/>
                <wp:wrapNone/>
                <wp:docPr id="1224113648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1273175"/>
                          <a:chOff x="685800" y="-236446"/>
                          <a:chExt cx="4552950" cy="1274671"/>
                        </a:xfrm>
                      </wpg:grpSpPr>
                      <pic:pic xmlns:pic="http://schemas.openxmlformats.org/drawingml/2006/picture">
                        <pic:nvPicPr>
                          <pic:cNvPr id="76716879" name="Image 1" descr="Une image contenant texte, Police, capture d’écra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5800" y="0"/>
                            <a:ext cx="4010025" cy="103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5604126" name="Flèche : droite rayée 13"/>
                        <wps:cNvSpPr/>
                        <wps:spPr>
                          <a:xfrm rot="5400000">
                            <a:off x="1304827" y="-128401"/>
                            <a:ext cx="657420" cy="441330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265671" name="Flèche : droite rayée 13"/>
                        <wps:cNvSpPr/>
                        <wps:spPr>
                          <a:xfrm rot="12221992">
                            <a:off x="4581525" y="47625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A1CCAB" id="Groupe 21" o:spid="_x0000_s1026" style="position:absolute;margin-left:103.5pt;margin-top:10.45pt;width:358.5pt;height:100.25pt;z-index:251701248;mso-width-relative:margin;mso-height-relative:margin" coordorigin="6858,-2364" coordsize="45529,12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">
                <v:shape id="Image 1" o:spid="_x0000_s1027" type="#_x0000_t75" alt="Une image contenant texte, Police, capture d’écran&#10;&#10;Le contenu généré par l’IA peut être incorrect." style="position:absolute;left:6858;width:40100;height:1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">
                  <v:imagedata r:id="rId30" o:title="Une image contenant texte, Police, capture d’écran&#10;&#10;Le contenu généré par l’IA peut être incorrect"/>
                </v:shape>
                <v:shape id="Flèche : droite rayée 13" o:spid="_x0000_s1028" type="#_x0000_t93" style="position:absolute;left:13048;top:-1284;width:6573;height:441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" adj="14350" fillcolor="#e00" strokecolor="windowText" strokeweight="1pt"/>
                <v:shape id="Flèche : droite rayée 13" o:spid="_x0000_s1029" type="#_x0000_t93" style="position:absolute;left:45815;top:476;width:6572;height:4414;rotation:-102432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" adj="14346" fillcolor="#e00" strokecolor="windowText" strokeweight="1pt"/>
              </v:group>
            </w:pict>
          </mc:Fallback>
        </mc:AlternateContent>
      </w:r>
    </w:p>
    <w:p w14:paraId="2859AB38" w14:textId="4108F900" w:rsidR="007217E7" w:rsidRDefault="007217E7">
      <w:r>
        <w:br w:type="page"/>
      </w:r>
    </w:p>
    <w:p w14:paraId="20D96FA0" w14:textId="77777777" w:rsidR="007F4401" w:rsidRDefault="007F4401" w:rsidP="007F4401"/>
    <w:p w14:paraId="130A4B5A" w14:textId="4FFFC56D" w:rsidR="007F4401" w:rsidRDefault="007F4401" w:rsidP="007F4401">
      <w:pPr>
        <w:pStyle w:val="Paragraphedeliste"/>
        <w:numPr>
          <w:ilvl w:val="0"/>
          <w:numId w:val="1"/>
        </w:numPr>
        <w:spacing w:after="0" w:line="240" w:lineRule="auto"/>
      </w:pPr>
      <w:r w:rsidRPr="007F4401">
        <w:rPr>
          <w:b/>
          <w:bCs/>
        </w:rPr>
        <w:t>Revenir</w:t>
      </w:r>
      <w:r>
        <w:t xml:space="preserve"> définitivement à une ancienne version (commit) :</w:t>
      </w:r>
    </w:p>
    <w:p w14:paraId="0E91D180" w14:textId="77777777" w:rsidR="007F4401" w:rsidRDefault="007F4401" w:rsidP="007F4401">
      <w:pPr>
        <w:spacing w:after="0" w:line="240" w:lineRule="auto"/>
      </w:pPr>
    </w:p>
    <w:p w14:paraId="16DB9057" w14:textId="77777777" w:rsidR="007F4401" w:rsidRDefault="007F4401" w:rsidP="007F4401">
      <w:pPr>
        <w:spacing w:after="0" w:line="240" w:lineRule="auto"/>
      </w:pPr>
    </w:p>
    <w:p w14:paraId="6A3C0B9D" w14:textId="27843B16" w:rsidR="007F4401" w:rsidRDefault="007F4401" w:rsidP="007F4401">
      <w:pPr>
        <w:spacing w:after="0" w:line="240" w:lineRule="auto"/>
      </w:pPr>
      <w:r>
        <w:t xml:space="preserve">Relever le hash du commit </w:t>
      </w:r>
      <w:proofErr w:type="gramStart"/>
      <w:r>
        <w:t>concerné</w:t>
      </w:r>
      <w:proofErr w:type="gramEnd"/>
      <w:r>
        <w:t> :</w:t>
      </w:r>
    </w:p>
    <w:p w14:paraId="1133A19B" w14:textId="77777777" w:rsidR="007F4401" w:rsidRPr="007F4401" w:rsidRDefault="007F4401" w:rsidP="007F4401">
      <w:pPr>
        <w:shd w:val="clear" w:color="auto" w:fill="000000" w:themeFill="text1"/>
        <w:spacing w:after="0" w:line="240" w:lineRule="auto"/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</w:pPr>
      <w:r w:rsidRPr="007F4401">
        <w:rPr>
          <w:rFonts w:ascii="Courier New" w:eastAsia="Times New Roman" w:hAnsi="Courier New" w:cs="Courier New"/>
          <w:b/>
          <w:bCs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 w:rsidRPr="007F4401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git log -–</w:t>
      </w:r>
      <w:proofErr w:type="spellStart"/>
      <w:r w:rsidRPr="007F4401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oneline</w:t>
      </w:r>
      <w:proofErr w:type="spellEnd"/>
    </w:p>
    <w:p w14:paraId="0B1EE0E3" w14:textId="77777777" w:rsidR="007F4401" w:rsidRDefault="007F4401" w:rsidP="007F4401">
      <w:pPr>
        <w:spacing w:after="0" w:line="240" w:lineRule="auto"/>
      </w:pPr>
    </w:p>
    <w:p w14:paraId="3AA61F95" w14:textId="77777777" w:rsidR="007F4401" w:rsidRDefault="007F4401" w:rsidP="007F4401">
      <w:pPr>
        <w:spacing w:after="0" w:line="240" w:lineRule="auto"/>
      </w:pPr>
      <w:r>
        <w:t xml:space="preserve">Revenir à un commit précédent et effacer les versions plus récentes : </w:t>
      </w:r>
    </w:p>
    <w:p w14:paraId="12167D09" w14:textId="77777777" w:rsidR="007F4401" w:rsidRPr="00E0059E" w:rsidRDefault="007F4401" w:rsidP="007F440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5EF5">
        <w:rPr>
          <w:rFonts w:ascii="Courier New" w:eastAsia="Times New Roman" w:hAnsi="Courier New" w:cs="Courier New"/>
          <w:b/>
          <w:bCs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 w:rsidRPr="00AD5EF5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git </w:t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reset –-hard </w:t>
      </w:r>
      <w:proofErr w:type="spellStart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hashducommit</w:t>
      </w:r>
      <w:proofErr w:type="spellEnd"/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</w:p>
    <w:p w14:paraId="03C776F3" w14:textId="77777777" w:rsidR="007F4401" w:rsidRDefault="007F4401" w:rsidP="007F4401">
      <w:pPr>
        <w:spacing w:after="0" w:line="240" w:lineRule="auto"/>
      </w:pPr>
    </w:p>
    <w:p w14:paraId="162AEFFE" w14:textId="77777777" w:rsidR="007F4401" w:rsidRDefault="007F4401" w:rsidP="007F4401">
      <w:pPr>
        <w:spacing w:after="0" w:line="240" w:lineRule="auto"/>
      </w:pPr>
      <w:r>
        <w:t xml:space="preserve">Forcer la mise à jour sur </w:t>
      </w:r>
      <w:proofErr w:type="spellStart"/>
      <w:r>
        <w:t>github</w:t>
      </w:r>
      <w:proofErr w:type="spellEnd"/>
      <w:r>
        <w:t xml:space="preserve"> (car </w:t>
      </w:r>
      <w:proofErr w:type="spellStart"/>
      <w:r>
        <w:t>github</w:t>
      </w:r>
      <w:proofErr w:type="spellEnd"/>
      <w:r>
        <w:t xml:space="preserve"> possède toujours les versions que vous venez de supprimer) :</w:t>
      </w:r>
    </w:p>
    <w:p w14:paraId="0845A118" w14:textId="77777777" w:rsidR="007F4401" w:rsidRPr="00E0059E" w:rsidRDefault="007F4401" w:rsidP="007F4401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5EF5">
        <w:rPr>
          <w:rFonts w:ascii="Courier New" w:eastAsia="Times New Roman" w:hAnsi="Courier New" w:cs="Courier New"/>
          <w:b/>
          <w:bCs/>
          <w:color w:val="00B050"/>
          <w:sz w:val="20"/>
          <w:szCs w:val="20"/>
          <w:shd w:val="clear" w:color="auto" w:fill="000000" w:themeFill="text1"/>
          <w:lang w:eastAsia="fr-FR"/>
        </w:rPr>
        <w:t>$</w:t>
      </w:r>
      <w:r w:rsidRPr="00AD5EF5"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 xml:space="preserve"> git </w:t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>push --force</w:t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  <w:r>
        <w:rPr>
          <w:rFonts w:ascii="Courier New" w:eastAsia="Times New Roman" w:hAnsi="Courier New" w:cs="Courier New"/>
          <w:sz w:val="20"/>
          <w:szCs w:val="20"/>
          <w:shd w:val="clear" w:color="auto" w:fill="000000" w:themeFill="text1"/>
          <w:lang w:eastAsia="fr-FR"/>
        </w:rPr>
        <w:tab/>
      </w:r>
    </w:p>
    <w:p w14:paraId="7241C392" w14:textId="77777777" w:rsidR="007F4401" w:rsidRDefault="007F4401" w:rsidP="007F4401">
      <w:pPr>
        <w:spacing w:after="0" w:line="240" w:lineRule="auto"/>
      </w:pPr>
    </w:p>
    <w:p w14:paraId="4087D7AC" w14:textId="6475DA61" w:rsidR="007F4401" w:rsidRDefault="007F4401" w:rsidP="007F4401">
      <w:pPr>
        <w:spacing w:after="0" w:line="240" w:lineRule="auto"/>
      </w:pPr>
    </w:p>
    <w:p w14:paraId="11E817D8" w14:textId="1FAD22C1" w:rsidR="007F4401" w:rsidRDefault="007F4401" w:rsidP="007F4401">
      <w:pPr>
        <w:spacing w:after="0" w:line="240" w:lineRule="auto"/>
      </w:pPr>
      <w:r>
        <w:rPr>
          <w:i/>
          <w:iCs/>
          <w:noProof/>
          <w14:ligatures w14:val="none"/>
        </w:rPr>
        <w:drawing>
          <wp:anchor distT="0" distB="0" distL="114300" distR="114300" simplePos="0" relativeHeight="251643904" behindDoc="0" locked="0" layoutInCell="1" allowOverlap="1" wp14:anchorId="14715590" wp14:editId="01DFA09A">
            <wp:simplePos x="0" y="0"/>
            <wp:positionH relativeFrom="column">
              <wp:posOffset>28575</wp:posOffset>
            </wp:positionH>
            <wp:positionV relativeFrom="paragraph">
              <wp:posOffset>45720</wp:posOffset>
            </wp:positionV>
            <wp:extent cx="847725" cy="709930"/>
            <wp:effectExtent l="0" t="0" r="9525" b="0"/>
            <wp:wrapThrough wrapText="bothSides">
              <wp:wrapPolygon edited="0">
                <wp:start x="6310" y="0"/>
                <wp:lineTo x="3883" y="2898"/>
                <wp:lineTo x="485" y="8114"/>
                <wp:lineTo x="0" y="15649"/>
                <wp:lineTo x="1942" y="18547"/>
                <wp:lineTo x="6310" y="20866"/>
                <wp:lineTo x="7281" y="20866"/>
                <wp:lineTo x="14076" y="20866"/>
                <wp:lineTo x="15047" y="20866"/>
                <wp:lineTo x="19416" y="18547"/>
                <wp:lineTo x="21357" y="15649"/>
                <wp:lineTo x="21357" y="12751"/>
                <wp:lineTo x="19901" y="9274"/>
                <wp:lineTo x="15047" y="2898"/>
                <wp:lineTo x="12620" y="0"/>
                <wp:lineTo x="6310" y="0"/>
              </wp:wrapPolygon>
            </wp:wrapThrough>
            <wp:docPr id="167223031" name="Image 12" descr="Une image contenant émoticône, smiley, clipart, dessin humorist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3031" name="Image 12" descr="Une image contenant émoticône, smiley, clipart, dessin humoristique&#10;&#10;Le contenu généré par l’IA peut êtr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8BE89" w14:textId="6E9B60B7" w:rsidR="007F4401" w:rsidRDefault="007F4401" w:rsidP="007F4401">
      <w:pPr>
        <w:spacing w:after="0" w:line="240" w:lineRule="auto"/>
        <w:ind w:left="708" w:firstLine="708"/>
      </w:pPr>
      <w:r>
        <w:t xml:space="preserve">En cas d’erreur, il faudra autoriser le « force pushes » sur le repo </w:t>
      </w:r>
      <w:proofErr w:type="spellStart"/>
      <w:r>
        <w:t>github</w:t>
      </w:r>
      <w:proofErr w:type="spellEnd"/>
      <w:r>
        <w:t xml:space="preserve"> </w:t>
      </w:r>
    </w:p>
    <w:p w14:paraId="64B26968" w14:textId="2F31AC56" w:rsidR="007F4401" w:rsidRPr="00CC6F40" w:rsidRDefault="007F4401" w:rsidP="007F4401">
      <w:pPr>
        <w:spacing w:after="0" w:line="240" w:lineRule="auto"/>
        <w:ind w:left="708" w:firstLine="708"/>
        <w:rPr>
          <w:i/>
          <w:iCs/>
        </w:rPr>
      </w:pPr>
      <w:r w:rsidRPr="00CC6F40">
        <w:rPr>
          <w:i/>
          <w:iCs/>
        </w:rPr>
        <w:t>(</w:t>
      </w:r>
      <w:proofErr w:type="spellStart"/>
      <w:proofErr w:type="gramStart"/>
      <w:r w:rsidRPr="00CC6F40">
        <w:rPr>
          <w:i/>
          <w:iCs/>
        </w:rPr>
        <w:t>depot</w:t>
      </w:r>
      <w:proofErr w:type="spellEnd"/>
      <w:proofErr w:type="gramEnd"/>
      <w:r w:rsidRPr="00CC6F40">
        <w:rPr>
          <w:i/>
          <w:iCs/>
        </w:rPr>
        <w:t xml:space="preserve"> / settings / branches / </w:t>
      </w:r>
      <w:proofErr w:type="spellStart"/>
      <w:r w:rsidRPr="00CC6F40">
        <w:rPr>
          <w:i/>
          <w:iCs/>
        </w:rPr>
        <w:t>branch</w:t>
      </w:r>
      <w:proofErr w:type="spellEnd"/>
      <w:r w:rsidRPr="00CC6F40">
        <w:rPr>
          <w:i/>
          <w:iCs/>
        </w:rPr>
        <w:t xml:space="preserve"> protection </w:t>
      </w:r>
      <w:proofErr w:type="spellStart"/>
      <w:r w:rsidRPr="00CC6F40">
        <w:rPr>
          <w:i/>
          <w:iCs/>
        </w:rPr>
        <w:t>rule</w:t>
      </w:r>
      <w:proofErr w:type="spellEnd"/>
      <w:r w:rsidRPr="00CC6F40">
        <w:rPr>
          <w:i/>
          <w:iCs/>
        </w:rPr>
        <w:t>)</w:t>
      </w:r>
    </w:p>
    <w:p w14:paraId="2AA77693" w14:textId="77777777" w:rsidR="007F4401" w:rsidRDefault="007F4401" w:rsidP="00157F78"/>
    <w:p w14:paraId="1AEFAC1E" w14:textId="6A580D93" w:rsidR="007217E7" w:rsidRDefault="006D036A" w:rsidP="00157F78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93591" wp14:editId="1DA7CF74">
                <wp:simplePos x="0" y="0"/>
                <wp:positionH relativeFrom="column">
                  <wp:posOffset>2790825</wp:posOffset>
                </wp:positionH>
                <wp:positionV relativeFrom="paragraph">
                  <wp:posOffset>1573530</wp:posOffset>
                </wp:positionV>
                <wp:extent cx="999490" cy="495300"/>
                <wp:effectExtent l="0" t="19050" r="29210" b="38100"/>
                <wp:wrapNone/>
                <wp:docPr id="1857515478" name="Flèche : droite rayé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490" cy="495300"/>
                        </a:xfrm>
                        <a:prstGeom prst="stripedRightArrow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F1EEF" id="Flèche : droite rayée 12" o:spid="_x0000_s1026" type="#_x0000_t93" style="position:absolute;margin-left:219.75pt;margin-top:123.9pt;width:78.7pt;height:3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" adj="16248" filled="f" strokecolor="#e00" strokeweight="1pt"/>
            </w:pict>
          </mc:Fallback>
        </mc:AlternateContent>
      </w: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30F3F60" wp14:editId="5DABAA0E">
                <wp:simplePos x="0" y="0"/>
                <wp:positionH relativeFrom="column">
                  <wp:posOffset>219075</wp:posOffset>
                </wp:positionH>
                <wp:positionV relativeFrom="paragraph">
                  <wp:posOffset>230505</wp:posOffset>
                </wp:positionV>
                <wp:extent cx="2400300" cy="3200400"/>
                <wp:effectExtent l="0" t="19050" r="0" b="19050"/>
                <wp:wrapNone/>
                <wp:docPr id="450775915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3200400"/>
                          <a:chOff x="0" y="0"/>
                          <a:chExt cx="2400300" cy="3200400"/>
                        </a:xfrm>
                      </wpg:grpSpPr>
                      <wpg:graphicFrame>
                        <wpg:cNvPr id="1346834386" name="Diagramme 10"/>
                        <wpg:cNvFrPr/>
                        <wpg:xfrm>
                          <a:off x="552450" y="0"/>
                          <a:ext cx="1847850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32" r:lo="rId33" r:qs="rId34" r:cs="rId35"/>
                          </a:graphicData>
                        </a:graphic>
                      </wpg:graphicFrame>
                      <wpg:grpSp>
                        <wpg:cNvPr id="900560697" name="Groupe 11"/>
                        <wpg:cNvGrpSpPr/>
                        <wpg:grpSpPr>
                          <a:xfrm>
                            <a:off x="0" y="104775"/>
                            <a:ext cx="800100" cy="469900"/>
                            <a:chOff x="0" y="-1323975"/>
                            <a:chExt cx="800100" cy="469900"/>
                          </a:xfrm>
                        </wpg:grpSpPr>
                        <wps:wsp>
                          <wps:cNvPr id="1219740660" name="Flèche : pentagone 10"/>
                          <wps:cNvSpPr/>
                          <wps:spPr>
                            <a:xfrm>
                              <a:off x="0" y="-1323975"/>
                              <a:ext cx="800100" cy="352425"/>
                            </a:xfrm>
                            <a:prstGeom prst="homePlat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472C4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7325999" name="Zone de texte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-1323975"/>
                              <a:ext cx="676275" cy="469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12DEE8" w14:textId="77777777" w:rsidR="007217E7" w:rsidRPr="0038697F" w:rsidRDefault="007217E7" w:rsidP="007217E7">
                                <w:pPr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38697F"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HEAD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0F3F60" id="_x0000_s1044" style="position:absolute;margin-left:17.25pt;margin-top:18.15pt;width:189pt;height:252pt;z-index:251675648" coordsize="24003,32004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">
                <v:shape id="Diagramme 10" o:spid="_x0000_s1045" type="#_x0000_t75" style="position:absolute;left:8351;top:182;width:12009;height:31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">
                  <v:imagedata r:id="rId14" o:title=""/>
                  <o:lock v:ext="edit" aspectratio="f"/>
                </v:shape>
                <v:group id="Groupe 11" o:spid="_x0000_s1046" style="position:absolute;top:1047;width:8001;height:4699" coordorigin=",-13239" coordsize="8001,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">
                  <v:shape id="Flèche : pentagone 10" o:spid="_x0000_s1047" type="#_x0000_t15" style="position:absolute;top:-13239;width:8001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" adj="16843" filled="f" strokecolor="#172c51" strokeweight="1pt"/>
                  <v:shape id="_x0000_s1048" type="#_x0000_t202" style="position:absolute;top:-13239;width:6762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" filled="f" stroked="f">
                    <v:textbox style="mso-fit-shape-to-text:t">
                      <w:txbxContent>
                        <w:p w14:paraId="3212DEE8" w14:textId="77777777" w:rsidR="007217E7" w:rsidRPr="0038697F" w:rsidRDefault="007217E7" w:rsidP="007217E7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8697F"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HEAD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E5CE921" wp14:editId="49CE4BFD">
                <wp:simplePos x="0" y="0"/>
                <wp:positionH relativeFrom="column">
                  <wp:posOffset>4048125</wp:posOffset>
                </wp:positionH>
                <wp:positionV relativeFrom="paragraph">
                  <wp:posOffset>228600</wp:posOffset>
                </wp:positionV>
                <wp:extent cx="2400300" cy="3200400"/>
                <wp:effectExtent l="0" t="19050" r="0" b="19050"/>
                <wp:wrapNone/>
                <wp:docPr id="1238894740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3200400"/>
                          <a:chOff x="0" y="0"/>
                          <a:chExt cx="2400300" cy="3200400"/>
                        </a:xfrm>
                      </wpg:grpSpPr>
                      <wpg:grpSp>
                        <wpg:cNvPr id="629022840" name="Groupe 10"/>
                        <wpg:cNvGrpSpPr/>
                        <wpg:grpSpPr>
                          <a:xfrm>
                            <a:off x="0" y="0"/>
                            <a:ext cx="2400300" cy="3200400"/>
                            <a:chOff x="0" y="0"/>
                            <a:chExt cx="2400300" cy="3200400"/>
                          </a:xfrm>
                        </wpg:grpSpPr>
                        <wpg:graphicFrame>
                          <wpg:cNvPr id="371287734" name="Diagramme 10"/>
                          <wpg:cNvFrPr/>
                          <wpg:xfrm>
                            <a:off x="552450" y="0"/>
                            <a:ext cx="1847850" cy="3200400"/>
                          </wpg:xfrm>
                          <a:graphic>
                            <a:graphicData uri="http://schemas.openxmlformats.org/drawingml/2006/diagram">
                              <dgm:relIds xmlns:dgm="http://schemas.openxmlformats.org/drawingml/2006/diagram" xmlns:r="http://schemas.openxmlformats.org/officeDocument/2006/relationships" r:dm="rId37" r:lo="rId38" r:qs="rId39" r:cs="rId40"/>
                            </a:graphicData>
                          </a:graphic>
                        </wpg:graphicFrame>
                        <wpg:grpSp>
                          <wpg:cNvPr id="1941338904" name="Groupe 11"/>
                          <wpg:cNvGrpSpPr/>
                          <wpg:grpSpPr>
                            <a:xfrm>
                              <a:off x="0" y="1428750"/>
                              <a:ext cx="800100" cy="469900"/>
                              <a:chOff x="0" y="0"/>
                              <a:chExt cx="800100" cy="469900"/>
                            </a:xfrm>
                          </wpg:grpSpPr>
                          <wps:wsp>
                            <wps:cNvPr id="431860751" name="Flèche : pentagone 10"/>
                            <wps:cNvSpPr/>
                            <wps:spPr>
                              <a:xfrm>
                                <a:off x="0" y="0"/>
                                <a:ext cx="800100" cy="352425"/>
                              </a:xfrm>
                              <a:prstGeom prst="homePlat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479056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275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2B99AB" w14:textId="77777777" w:rsidR="007217E7" w:rsidRPr="0038697F" w:rsidRDefault="007217E7" w:rsidP="007217E7">
                                  <w:pP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38697F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HEAD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</wpg:grpSp>
                      <wps:wsp>
                        <wps:cNvPr id="167286829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2900" y="28575"/>
                            <a:ext cx="1704975" cy="13144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8E5C1" w14:textId="08C854C4" w:rsidR="00B65AE4" w:rsidRDefault="00B65AE4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CE921" id="Groupe 13" o:spid="_x0000_s1049" style="position:absolute;margin-left:318.75pt;margin-top:18pt;width:189pt;height:252pt;z-index:251679744" coordsize="24003,32004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">
                <v:group id="_x0000_s1050" style="position:absolute;width:24003;height:32004" coordsize="24003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">
                  <v:shape id="Diagramme 10" o:spid="_x0000_s1051" type="#_x0000_t75" style="position:absolute;left:8351;top:182;width:12009;height:317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">
                    <v:imagedata r:id="rId14" o:title=""/>
                    <o:lock v:ext="edit" aspectratio="f"/>
                  </v:shape>
                  <v:group id="Groupe 11" o:spid="_x0000_s1052" style="position:absolute;top:14287;width:8001;height:4699" coordsize="8001,4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">
                    <v:shape id="Flèche : pentagone 10" o:spid="_x0000_s1053" type="#_x0000_t15" style="position:absolute;width:8001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" adj="16843" filled="f" strokecolor="#172c51" strokeweight="1pt"/>
                    <v:shape id="_x0000_s1054" type="#_x0000_t202" style="position:absolute;width:6762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" filled="f" stroked="f">
                      <v:textbox style="mso-fit-shape-to-text:t">
                        <w:txbxContent>
                          <w:p w14:paraId="252B99AB" w14:textId="77777777" w:rsidR="007217E7" w:rsidRPr="0038697F" w:rsidRDefault="007217E7" w:rsidP="007217E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869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HEAD</w:t>
                            </w:r>
                          </w:p>
                        </w:txbxContent>
                      </v:textbox>
                    </v:shape>
                  </v:group>
                </v:group>
                <v:shape id="_x0000_s1055" type="#_x0000_t202" style="position:absolute;left:3429;top:285;width:17049;height:13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" fillcolor="white [3212]" stroked="f">
                  <v:textbox>
                    <w:txbxContent>
                      <w:p w14:paraId="1C28E5C1" w14:textId="08C854C4" w:rsidR="00B65AE4" w:rsidRDefault="00B65AE4"/>
                    </w:txbxContent>
                  </v:textbox>
                </v:shape>
              </v:group>
            </w:pict>
          </mc:Fallback>
        </mc:AlternateContent>
      </w:r>
    </w:p>
    <w:p w14:paraId="591E0A95" w14:textId="706844B0" w:rsidR="006D036A" w:rsidRDefault="006D036A" w:rsidP="00157F78"/>
    <w:p w14:paraId="4DA1B79E" w14:textId="36DFE362" w:rsidR="006D036A" w:rsidRDefault="006D036A" w:rsidP="00157F78"/>
    <w:p w14:paraId="302772C8" w14:textId="77777777" w:rsidR="006D036A" w:rsidRDefault="006D036A" w:rsidP="00157F78"/>
    <w:p w14:paraId="0AB44BF4" w14:textId="77777777" w:rsidR="006D036A" w:rsidRDefault="006D036A" w:rsidP="00157F78"/>
    <w:p w14:paraId="466CAB82" w14:textId="77777777" w:rsidR="006D036A" w:rsidRDefault="006D036A" w:rsidP="00157F78"/>
    <w:p w14:paraId="5B23372F" w14:textId="77777777" w:rsidR="006D036A" w:rsidRDefault="006D036A" w:rsidP="00157F78"/>
    <w:p w14:paraId="009C167B" w14:textId="77777777" w:rsidR="006D036A" w:rsidRDefault="006D036A" w:rsidP="00157F78"/>
    <w:p w14:paraId="33F7A50E" w14:textId="77777777" w:rsidR="006D036A" w:rsidRDefault="006D036A" w:rsidP="00157F78"/>
    <w:p w14:paraId="60E379C6" w14:textId="77777777" w:rsidR="006D036A" w:rsidRDefault="006D036A" w:rsidP="00157F78"/>
    <w:p w14:paraId="156BD0AB" w14:textId="77777777" w:rsidR="006D036A" w:rsidRDefault="006D036A" w:rsidP="00157F78"/>
    <w:p w14:paraId="45EB0FF9" w14:textId="77777777" w:rsidR="006D036A" w:rsidRDefault="006D036A" w:rsidP="00157F78"/>
    <w:p w14:paraId="1048F19C" w14:textId="77777777" w:rsidR="006D036A" w:rsidRDefault="006D036A" w:rsidP="00157F78"/>
    <w:p w14:paraId="46FE61F5" w14:textId="78DC7A94" w:rsidR="006D036A" w:rsidRDefault="006D036A" w:rsidP="00157F78"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D577E2C" wp14:editId="43E28B38">
                <wp:simplePos x="0" y="0"/>
                <wp:positionH relativeFrom="column">
                  <wp:posOffset>1428750</wp:posOffset>
                </wp:positionH>
                <wp:positionV relativeFrom="paragraph">
                  <wp:posOffset>293121</wp:posOffset>
                </wp:positionV>
                <wp:extent cx="4000500" cy="1271519"/>
                <wp:effectExtent l="0" t="0" r="38100" b="5080"/>
                <wp:wrapNone/>
                <wp:docPr id="900513056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0" cy="1271519"/>
                          <a:chOff x="0" y="0"/>
                          <a:chExt cx="4000500" cy="1271519"/>
                        </a:xfrm>
                      </wpg:grpSpPr>
                      <pic:pic xmlns:pic="http://schemas.openxmlformats.org/drawingml/2006/picture">
                        <pic:nvPicPr>
                          <pic:cNvPr id="2084196569" name="Image 1" descr="Une image contenant texte, Police, capture d’écran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0919"/>
                            <a:ext cx="3419475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71354" name="Flèche : droite rayée 13"/>
                        <wps:cNvSpPr/>
                        <wps:spPr>
                          <a:xfrm rot="5400000">
                            <a:off x="617537" y="107882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3664496" name="Flèche : droite rayée 13"/>
                        <wps:cNvSpPr/>
                        <wps:spPr>
                          <a:xfrm rot="11763989">
                            <a:off x="3343275" y="290444"/>
                            <a:ext cx="657225" cy="441461"/>
                          </a:xfrm>
                          <a:prstGeom prst="stripedRight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DA4B9" id="Groupe 22" o:spid="_x0000_s1026" style="position:absolute;margin-left:112.5pt;margin-top:23.1pt;width:315pt;height:100.1pt;z-index:251707392" coordsize="40005,12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">
                <v:shape id="Image 1" o:spid="_x0000_s1027" type="#_x0000_t75" alt="Une image contenant texte, Police, capture d’écran&#10;&#10;Le contenu généré par l’IA peut être incorrect." style="position:absolute;top:2809;width:3419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">
                  <v:imagedata r:id="rId43" o:title="Une image contenant texte, Police, capture d’écran&#10;&#10;Le contenu généré par l’IA peut être incorrect"/>
                </v:shape>
                <v:shape id="Flèche : droite rayée 13" o:spid="_x0000_s1028" type="#_x0000_t93" style="position:absolute;left:6175;top:1079;width:6572;height:441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" adj="14346" fillcolor="#e00" strokecolor="windowText" strokeweight="1pt"/>
                <v:shape id="Flèche : droite rayée 13" o:spid="_x0000_s1029" type="#_x0000_t93" style="position:absolute;left:33432;top:2904;width:6573;height:4415;rotation:-107435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" adj="14346" fillcolor="#e00" strokecolor="windowText" strokeweight="1pt"/>
              </v:group>
            </w:pict>
          </mc:Fallback>
        </mc:AlternateContent>
      </w:r>
    </w:p>
    <w:p w14:paraId="3FCF0132" w14:textId="02CCA0B9" w:rsidR="006D036A" w:rsidRDefault="006D036A" w:rsidP="00157F78"/>
    <w:p w14:paraId="4319FF9C" w14:textId="6ECB52DE" w:rsidR="006D036A" w:rsidRDefault="006D036A" w:rsidP="00157F78"/>
    <w:p w14:paraId="6D490401" w14:textId="2664A57B" w:rsidR="007217E7" w:rsidRDefault="007217E7" w:rsidP="00157F78"/>
    <w:sectPr w:rsidR="007217E7" w:rsidSect="00C666E7">
      <w:headerReference w:type="default" r:id="rId44"/>
      <w:footerReference w:type="default" r:id="rId4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29D9" w14:textId="77777777" w:rsidR="001E0A33" w:rsidRDefault="001E0A33" w:rsidP="00C666E7">
      <w:pPr>
        <w:spacing w:after="0" w:line="240" w:lineRule="auto"/>
      </w:pPr>
      <w:r>
        <w:separator/>
      </w:r>
    </w:p>
  </w:endnote>
  <w:endnote w:type="continuationSeparator" w:id="0">
    <w:p w14:paraId="59BCCE0C" w14:textId="77777777" w:rsidR="001E0A33" w:rsidRDefault="001E0A33" w:rsidP="00C6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3F55" w14:textId="77777777" w:rsidR="00C666E7" w:rsidRDefault="004543A4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50EC912" wp14:editId="3344A3BD">
              <wp:simplePos x="0" y="0"/>
              <wp:positionH relativeFrom="margin">
                <wp:posOffset>1579419</wp:posOffset>
              </wp:positionH>
              <wp:positionV relativeFrom="paragraph">
                <wp:posOffset>111356</wp:posOffset>
              </wp:positionV>
              <wp:extent cx="4554806" cy="279400"/>
              <wp:effectExtent l="19050" t="0" r="17780" b="25400"/>
              <wp:wrapNone/>
              <wp:docPr id="10" name="Zone de text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54806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2320829" w14:textId="06DEAB3D" w:rsidR="005A225A" w:rsidRPr="00C666E7" w:rsidRDefault="009F456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Cyber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0EC912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0" o:spid="_x0000_s1027" type="#_x0000_t55" style="position:absolute;margin-left:124.35pt;margin-top:8.75pt;width:358.65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" adj="21299" fillcolor="#4472c4 [3204]" strokecolor="black [3213]" strokeweight=".5pt">
              <v:textbox>
                <w:txbxContent>
                  <w:p w14:paraId="62320829" w14:textId="06DEAB3D" w:rsidR="005A225A" w:rsidRPr="00C666E7" w:rsidRDefault="009F456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Cyber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4A4839" wp14:editId="1BC1A640">
              <wp:simplePos x="0" y="0"/>
              <wp:positionH relativeFrom="margin">
                <wp:posOffset>1093767</wp:posOffset>
              </wp:positionH>
              <wp:positionV relativeFrom="paragraph">
                <wp:posOffset>111356</wp:posOffset>
              </wp:positionV>
              <wp:extent cx="521277" cy="279400"/>
              <wp:effectExtent l="19050" t="0" r="12700" b="25400"/>
              <wp:wrapNone/>
              <wp:docPr id="9" name="Zone de text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277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6B0EC6A" w14:textId="77777777" w:rsidR="005A225A" w:rsidRPr="00C666E7" w:rsidRDefault="008C46B1" w:rsidP="00120D6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 w:rsidR="00E02CB6">
                            <w:rPr>
                              <w:color w:val="FFFFFF" w:themeColor="background1"/>
                            </w:rPr>
                            <w:t>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4A4839" id="Zone de texte 9" o:spid="_x0000_s1028" type="#_x0000_t55" style="position:absolute;margin-left:86.1pt;margin-top:8.75pt;width:41.05pt;height:22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" adj="18969" fillcolor="#4472c4 [3204]" strokecolor="black [3213]" strokeweight=".5pt">
              <v:textbox>
                <w:txbxContent>
                  <w:p w14:paraId="46B0EC6A" w14:textId="77777777" w:rsidR="005A225A" w:rsidRPr="00C666E7" w:rsidRDefault="008C46B1" w:rsidP="00120D6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T</w:t>
                    </w:r>
                    <w:r w:rsidR="00E02CB6">
                      <w:rPr>
                        <w:color w:val="FFFFFF" w:themeColor="background1"/>
                      </w:rPr>
                      <w:t>P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39C52" wp14:editId="5E60E308">
              <wp:simplePos x="0" y="0"/>
              <wp:positionH relativeFrom="margin">
                <wp:posOffset>565150</wp:posOffset>
              </wp:positionH>
              <wp:positionV relativeFrom="paragraph">
                <wp:posOffset>113665</wp:posOffset>
              </wp:positionV>
              <wp:extent cx="561975" cy="279400"/>
              <wp:effectExtent l="19050" t="0" r="28575" b="25400"/>
              <wp:wrapNone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1975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6A500EBF" w14:textId="7B54FF9A" w:rsidR="00C666E7" w:rsidRPr="00C666E7" w:rsidRDefault="00E938E9" w:rsidP="00D507AF">
                          <w:pPr>
                            <w:rPr>
                              <w:color w:val="FFFFFF" w:themeColor="background1"/>
                            </w:rPr>
                          </w:pPr>
                          <w:proofErr w:type="spellStart"/>
                          <w:r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e</w:t>
                          </w:r>
                          <w:r w:rsidR="00D507AF" w:rsidRPr="00D507AF">
                            <w:rPr>
                              <w:color w:val="FFFFFF" w:themeColor="background1"/>
                              <w:vertAlign w:val="superscript"/>
                            </w:rPr>
                            <w:t>r</w:t>
                          </w:r>
                          <w:r>
                            <w:rPr>
                              <w:color w:val="FFFFFF" w:themeColor="background1"/>
                              <w:vertAlign w:val="superscript"/>
                            </w:rPr>
                            <w:t>m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139C52" id="Zone de texte 5" o:spid="_x0000_s1029" type="#_x0000_t55" style="position:absolute;margin-left:44.5pt;margin-top:8.95pt;width:44.2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" adj="19159" fillcolor="#4472c4 [3204]" strokecolor="black [3213]" strokeweight=".5pt">
              <v:textbox>
                <w:txbxContent>
                  <w:p w14:paraId="6A500EBF" w14:textId="7B54FF9A" w:rsidR="00C666E7" w:rsidRPr="00C666E7" w:rsidRDefault="00E938E9" w:rsidP="00D507AF">
                    <w:pPr>
                      <w:rPr>
                        <w:color w:val="FFFFFF" w:themeColor="background1"/>
                      </w:rPr>
                    </w:pPr>
                    <w:proofErr w:type="spellStart"/>
                    <w:r>
                      <w:rPr>
                        <w:color w:val="FFFFFF" w:themeColor="background1"/>
                      </w:rPr>
                      <w:t>T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e</w:t>
                    </w:r>
                    <w:r w:rsidR="00D507AF" w:rsidRPr="00D507AF">
                      <w:rPr>
                        <w:color w:val="FFFFFF" w:themeColor="background1"/>
                        <w:vertAlign w:val="superscript"/>
                      </w:rPr>
                      <w:t>r</w:t>
                    </w:r>
                    <w:r>
                      <w:rPr>
                        <w:color w:val="FFFFFF" w:themeColor="background1"/>
                        <w:vertAlign w:val="superscript"/>
                      </w:rPr>
                      <w:t>m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="00D507AF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5F2A3D1" wp14:editId="088350B6">
              <wp:simplePos x="0" y="0"/>
              <wp:positionH relativeFrom="margin">
                <wp:posOffset>31751</wp:posOffset>
              </wp:positionH>
              <wp:positionV relativeFrom="paragraph">
                <wp:posOffset>120015</wp:posOffset>
              </wp:positionV>
              <wp:extent cx="558800" cy="279400"/>
              <wp:effectExtent l="19050" t="0" r="12700" b="2540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88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27A6663A" w14:textId="77777777" w:rsidR="00D507AF" w:rsidRPr="00C666E7" w:rsidRDefault="00D507AF" w:rsidP="005A225A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CIEL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F2A3D1" id="Zone de texte 2" o:spid="_x0000_s1030" type="#_x0000_t55" style="position:absolute;margin-left:2.5pt;margin-top:9.45pt;width:44pt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" adj="19145" fillcolor="#4472c4 [3204]" strokecolor="black [3213]" strokeweight=".5pt">
              <v:textbox>
                <w:txbxContent>
                  <w:p w14:paraId="27A6663A" w14:textId="77777777" w:rsidR="00D507AF" w:rsidRPr="00C666E7" w:rsidRDefault="00D507AF" w:rsidP="005A225A">
                    <w:pPr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CIEL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342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0BC0A0B" wp14:editId="38DA1D1E">
              <wp:simplePos x="0" y="0"/>
              <wp:positionH relativeFrom="margin">
                <wp:posOffset>6093460</wp:posOffset>
              </wp:positionH>
              <wp:positionV relativeFrom="paragraph">
                <wp:posOffset>110490</wp:posOffset>
              </wp:positionV>
              <wp:extent cx="533400" cy="279400"/>
              <wp:effectExtent l="19050" t="0" r="19050" b="25400"/>
              <wp:wrapNone/>
              <wp:docPr id="11" name="Zone de text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3442F011" w14:textId="77777777" w:rsidR="005A225A" w:rsidRPr="00C666E7" w:rsidRDefault="005A225A" w:rsidP="005A225A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BC0A0B" id="Zone de texte 11" o:spid="_x0000_s1031" type="#_x0000_t55" style="position:absolute;margin-left:479.8pt;margin-top:8.7pt;width:42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" adj="19029" fillcolor="white [3212]" strokecolor="black [3213]" strokeweight=".5pt">
              <v:textbox>
                <w:txbxContent>
                  <w:p w14:paraId="3442F011" w14:textId="77777777" w:rsidR="005A225A" w:rsidRPr="00C666E7" w:rsidRDefault="005A225A" w:rsidP="005A225A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D685" w14:textId="77777777" w:rsidR="001E0A33" w:rsidRDefault="001E0A33" w:rsidP="00C666E7">
      <w:pPr>
        <w:spacing w:after="0" w:line="240" w:lineRule="auto"/>
      </w:pPr>
      <w:r>
        <w:separator/>
      </w:r>
    </w:p>
  </w:footnote>
  <w:footnote w:type="continuationSeparator" w:id="0">
    <w:p w14:paraId="035035BA" w14:textId="77777777" w:rsidR="001E0A33" w:rsidRDefault="001E0A33" w:rsidP="00C6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3757" w14:textId="77777777" w:rsidR="00C666E7" w:rsidRDefault="009B342A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660445F" wp14:editId="562BC807">
              <wp:simplePos x="0" y="0"/>
              <wp:positionH relativeFrom="margin">
                <wp:posOffset>219075</wp:posOffset>
              </wp:positionH>
              <wp:positionV relativeFrom="paragraph">
                <wp:posOffset>-230505</wp:posOffset>
              </wp:positionV>
              <wp:extent cx="6229350" cy="279400"/>
              <wp:effectExtent l="19050" t="0" r="19050" b="25400"/>
              <wp:wrapNone/>
              <wp:docPr id="12" name="Zone de text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0" cy="279400"/>
                      </a:xfrm>
                      <a:prstGeom prst="chevron">
                        <a:avLst>
                          <a:gd name="adj" fmla="val 22727"/>
                        </a:avLst>
                      </a:prstGeom>
                      <a:solidFill>
                        <a:schemeClr val="accent1"/>
                      </a:solidFill>
                      <a:ln w="6350">
                        <a:solidFill>
                          <a:schemeClr val="tx1"/>
                        </a:solidFill>
                      </a:ln>
                    </wps:spPr>
                    <wps:txbx>
                      <w:txbxContent>
                        <w:p w14:paraId="4D6A0CC9" w14:textId="4AECC657" w:rsidR="009B342A" w:rsidRPr="00C666E7" w:rsidRDefault="00E938E9" w:rsidP="005A225A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GIT</w:t>
                          </w:r>
                          <w:r w:rsidR="00610021">
                            <w:rPr>
                              <w:color w:val="FFFFFF" w:themeColor="background1"/>
                            </w:rPr>
                            <w:t>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60445F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Zone de texte 12" o:spid="_x0000_s1026" type="#_x0000_t55" style="position:absolute;margin-left:17.25pt;margin-top:-18.15pt;width:490.5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" adj="21380" fillcolor="#4472c4 [3204]" strokecolor="black [3213]" strokeweight=".5pt">
              <v:textbox>
                <w:txbxContent>
                  <w:p w14:paraId="4D6A0CC9" w14:textId="4AECC657" w:rsidR="009B342A" w:rsidRPr="00C666E7" w:rsidRDefault="00E938E9" w:rsidP="005A225A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>GIT</w:t>
                    </w:r>
                    <w:r w:rsidR="00610021">
                      <w:rPr>
                        <w:color w:val="FFFFFF" w:themeColor="background1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666E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A59460" wp14:editId="333A0CEE">
              <wp:simplePos x="0" y="0"/>
              <wp:positionH relativeFrom="margin">
                <wp:posOffset>-190500</wp:posOffset>
              </wp:positionH>
              <wp:positionV relativeFrom="paragraph">
                <wp:posOffset>-93980</wp:posOffset>
              </wp:positionV>
              <wp:extent cx="7035800" cy="9973945"/>
              <wp:effectExtent l="0" t="0" r="12700" b="27305"/>
              <wp:wrapNone/>
              <wp:docPr id="1" name="Rectangle : coins arrondi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35800" cy="9973945"/>
                      </a:xfrm>
                      <a:prstGeom prst="roundRect">
                        <a:avLst>
                          <a:gd name="adj" fmla="val 3067"/>
                        </a:avLst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7A8EADA" id="Rectangle : coins arrondis 1" o:spid="_x0000_s1026" style="position:absolute;margin-left:-15pt;margin-top:-7.4pt;width:554pt;height:785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" filled="f" strokecolor="#4472c4 [3204]" strokeweight="1pt">
              <v:stroke joinstyle="miter"/>
              <w10:wrap anchorx="margin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266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373F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E30A1"/>
    <w:multiLevelType w:val="hybridMultilevel"/>
    <w:tmpl w:val="E28CB9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5278B"/>
    <w:multiLevelType w:val="multilevel"/>
    <w:tmpl w:val="4E68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0B4A"/>
    <w:multiLevelType w:val="hybridMultilevel"/>
    <w:tmpl w:val="4830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31FFC"/>
    <w:multiLevelType w:val="hybridMultilevel"/>
    <w:tmpl w:val="9CDC1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07C9B"/>
    <w:multiLevelType w:val="hybridMultilevel"/>
    <w:tmpl w:val="6344B2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B4663"/>
    <w:multiLevelType w:val="hybridMultilevel"/>
    <w:tmpl w:val="C4EC0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2141A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D56C2"/>
    <w:multiLevelType w:val="hybridMultilevel"/>
    <w:tmpl w:val="4A4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145ADE"/>
    <w:multiLevelType w:val="hybridMultilevel"/>
    <w:tmpl w:val="72ACCC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96A10"/>
    <w:multiLevelType w:val="hybridMultilevel"/>
    <w:tmpl w:val="14AC79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468ED"/>
    <w:multiLevelType w:val="hybridMultilevel"/>
    <w:tmpl w:val="877AC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97908"/>
    <w:multiLevelType w:val="hybridMultilevel"/>
    <w:tmpl w:val="0504D8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6166C8"/>
    <w:multiLevelType w:val="hybridMultilevel"/>
    <w:tmpl w:val="D3F03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5712D"/>
    <w:multiLevelType w:val="hybridMultilevel"/>
    <w:tmpl w:val="8824335A"/>
    <w:lvl w:ilvl="0" w:tplc="A4DE4A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152322">
    <w:abstractNumId w:val="7"/>
  </w:num>
  <w:num w:numId="2" w16cid:durableId="326514758">
    <w:abstractNumId w:val="9"/>
  </w:num>
  <w:num w:numId="3" w16cid:durableId="1244532381">
    <w:abstractNumId w:val="10"/>
  </w:num>
  <w:num w:numId="4" w16cid:durableId="943221991">
    <w:abstractNumId w:val="5"/>
  </w:num>
  <w:num w:numId="5" w16cid:durableId="1013843325">
    <w:abstractNumId w:val="1"/>
  </w:num>
  <w:num w:numId="6" w16cid:durableId="1594778449">
    <w:abstractNumId w:val="8"/>
  </w:num>
  <w:num w:numId="7" w16cid:durableId="855118517">
    <w:abstractNumId w:val="3"/>
  </w:num>
  <w:num w:numId="8" w16cid:durableId="1941797656">
    <w:abstractNumId w:val="6"/>
  </w:num>
  <w:num w:numId="9" w16cid:durableId="1478302901">
    <w:abstractNumId w:val="14"/>
  </w:num>
  <w:num w:numId="10" w16cid:durableId="646126025">
    <w:abstractNumId w:val="15"/>
  </w:num>
  <w:num w:numId="11" w16cid:durableId="835530703">
    <w:abstractNumId w:val="13"/>
  </w:num>
  <w:num w:numId="12" w16cid:durableId="1604996513">
    <w:abstractNumId w:val="2"/>
  </w:num>
  <w:num w:numId="13" w16cid:durableId="1226722971">
    <w:abstractNumId w:val="12"/>
  </w:num>
  <w:num w:numId="14" w16cid:durableId="917137041">
    <w:abstractNumId w:val="4"/>
  </w:num>
  <w:num w:numId="15" w16cid:durableId="832187512">
    <w:abstractNumId w:val="0"/>
  </w:num>
  <w:num w:numId="16" w16cid:durableId="4669759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E9"/>
    <w:rsid w:val="000179E1"/>
    <w:rsid w:val="00070F06"/>
    <w:rsid w:val="000842DB"/>
    <w:rsid w:val="00096619"/>
    <w:rsid w:val="000B38C1"/>
    <w:rsid w:val="000C6FF9"/>
    <w:rsid w:val="000D041C"/>
    <w:rsid w:val="000E37DD"/>
    <w:rsid w:val="000F1BE1"/>
    <w:rsid w:val="0011199F"/>
    <w:rsid w:val="00120D6A"/>
    <w:rsid w:val="00132048"/>
    <w:rsid w:val="001560EE"/>
    <w:rsid w:val="00157F78"/>
    <w:rsid w:val="001A0B6C"/>
    <w:rsid w:val="001E0A33"/>
    <w:rsid w:val="001E6B65"/>
    <w:rsid w:val="00206F2C"/>
    <w:rsid w:val="0023111B"/>
    <w:rsid w:val="002608DC"/>
    <w:rsid w:val="00276C1A"/>
    <w:rsid w:val="002C139D"/>
    <w:rsid w:val="002C4253"/>
    <w:rsid w:val="002D3A9A"/>
    <w:rsid w:val="003472D7"/>
    <w:rsid w:val="00356FA4"/>
    <w:rsid w:val="00387D4A"/>
    <w:rsid w:val="003A14A0"/>
    <w:rsid w:val="004543A4"/>
    <w:rsid w:val="00485F27"/>
    <w:rsid w:val="0049250A"/>
    <w:rsid w:val="004A02C2"/>
    <w:rsid w:val="004A3E66"/>
    <w:rsid w:val="004B7ED1"/>
    <w:rsid w:val="004C06EF"/>
    <w:rsid w:val="004D6A1A"/>
    <w:rsid w:val="004F07E9"/>
    <w:rsid w:val="004F196C"/>
    <w:rsid w:val="004F488D"/>
    <w:rsid w:val="004F783D"/>
    <w:rsid w:val="00542E0C"/>
    <w:rsid w:val="005570F1"/>
    <w:rsid w:val="005859C9"/>
    <w:rsid w:val="005A225A"/>
    <w:rsid w:val="005B375F"/>
    <w:rsid w:val="005C4AB0"/>
    <w:rsid w:val="00610021"/>
    <w:rsid w:val="00696AFB"/>
    <w:rsid w:val="006B5F36"/>
    <w:rsid w:val="006D036A"/>
    <w:rsid w:val="00711197"/>
    <w:rsid w:val="007217E7"/>
    <w:rsid w:val="007323B3"/>
    <w:rsid w:val="00777BB1"/>
    <w:rsid w:val="00781CCD"/>
    <w:rsid w:val="007C4757"/>
    <w:rsid w:val="007E14BE"/>
    <w:rsid w:val="007F4401"/>
    <w:rsid w:val="00815C63"/>
    <w:rsid w:val="0084588D"/>
    <w:rsid w:val="008833D5"/>
    <w:rsid w:val="008C46B1"/>
    <w:rsid w:val="008C6890"/>
    <w:rsid w:val="008D1FE5"/>
    <w:rsid w:val="008E452E"/>
    <w:rsid w:val="009076CB"/>
    <w:rsid w:val="0091202E"/>
    <w:rsid w:val="009214FA"/>
    <w:rsid w:val="00937BDD"/>
    <w:rsid w:val="00976545"/>
    <w:rsid w:val="009B342A"/>
    <w:rsid w:val="009D4417"/>
    <w:rsid w:val="009E256D"/>
    <w:rsid w:val="009F4569"/>
    <w:rsid w:val="00A03517"/>
    <w:rsid w:val="00A16594"/>
    <w:rsid w:val="00AB2E26"/>
    <w:rsid w:val="00AB4F39"/>
    <w:rsid w:val="00AD077D"/>
    <w:rsid w:val="00B65AE4"/>
    <w:rsid w:val="00B70285"/>
    <w:rsid w:val="00B72223"/>
    <w:rsid w:val="00BA59C6"/>
    <w:rsid w:val="00BC4F43"/>
    <w:rsid w:val="00BF18A1"/>
    <w:rsid w:val="00C16E08"/>
    <w:rsid w:val="00C33E4E"/>
    <w:rsid w:val="00C36416"/>
    <w:rsid w:val="00C666E7"/>
    <w:rsid w:val="00C77B3E"/>
    <w:rsid w:val="00CA21AE"/>
    <w:rsid w:val="00CD6AEE"/>
    <w:rsid w:val="00CE7877"/>
    <w:rsid w:val="00D14775"/>
    <w:rsid w:val="00D507AF"/>
    <w:rsid w:val="00DB33D3"/>
    <w:rsid w:val="00DC07BE"/>
    <w:rsid w:val="00DC725F"/>
    <w:rsid w:val="00DE1764"/>
    <w:rsid w:val="00E02CB6"/>
    <w:rsid w:val="00E063CB"/>
    <w:rsid w:val="00E3390A"/>
    <w:rsid w:val="00E4611E"/>
    <w:rsid w:val="00E938E9"/>
    <w:rsid w:val="00EF26FA"/>
    <w:rsid w:val="00F169E4"/>
    <w:rsid w:val="00F22D06"/>
    <w:rsid w:val="00F53521"/>
    <w:rsid w:val="00F638A2"/>
    <w:rsid w:val="00F6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1E1F0"/>
  <w15:chartTrackingRefBased/>
  <w15:docId w15:val="{C286C8F1-C053-41F0-B772-0A7722FC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401"/>
    <w:rPr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66E7"/>
  </w:style>
  <w:style w:type="paragraph" w:styleId="Pieddepage">
    <w:name w:val="footer"/>
    <w:basedOn w:val="Normal"/>
    <w:link w:val="PieddepageCar"/>
    <w:uiPriority w:val="99"/>
    <w:unhideWhenUsed/>
    <w:rsid w:val="00C666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6E7"/>
  </w:style>
  <w:style w:type="paragraph" w:styleId="Textedebulles">
    <w:name w:val="Balloon Text"/>
    <w:basedOn w:val="Normal"/>
    <w:link w:val="TextedebullesCar"/>
    <w:uiPriority w:val="99"/>
    <w:semiHidden/>
    <w:unhideWhenUsed/>
    <w:rsid w:val="00C66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6E7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3641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A14A0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97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diagramQuickStyle" Target="diagrams/quickStyle3.xml"/><Relationship Id="rId39" Type="http://schemas.openxmlformats.org/officeDocument/2006/relationships/diagramQuickStyle" Target="diagrams/quickStyle5.xml"/><Relationship Id="rId21" Type="http://schemas.openxmlformats.org/officeDocument/2006/relationships/diagramQuickStyle" Target="diagrams/quickStyle2.xml"/><Relationship Id="rId34" Type="http://schemas.openxmlformats.org/officeDocument/2006/relationships/diagramQuickStyle" Target="diagrams/quickStyle4.xml"/><Relationship Id="rId42" Type="http://schemas.openxmlformats.org/officeDocument/2006/relationships/image" Target="media/image1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diagramData" Target="diagrams/data3.xml"/><Relationship Id="rId32" Type="http://schemas.openxmlformats.org/officeDocument/2006/relationships/diagramData" Target="diagrams/data4.xml"/><Relationship Id="rId37" Type="http://schemas.openxmlformats.org/officeDocument/2006/relationships/diagramData" Target="diagrams/data5.xml"/><Relationship Id="rId40" Type="http://schemas.openxmlformats.org/officeDocument/2006/relationships/diagramColors" Target="diagrams/colors5.xm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microsoft.com/office/2007/relationships/diagramDrawing" Target="diagrams/drawing2.xml"/><Relationship Id="rId28" Type="http://schemas.microsoft.com/office/2007/relationships/diagramDrawing" Target="diagrams/drawing3.xml"/><Relationship Id="rId36" Type="http://schemas.microsoft.com/office/2007/relationships/diagramDrawing" Target="diagrams/drawing4.xml"/><Relationship Id="rId10" Type="http://schemas.openxmlformats.org/officeDocument/2006/relationships/diagramLayout" Target="diagrams/layout1.xml"/><Relationship Id="rId19" Type="http://schemas.openxmlformats.org/officeDocument/2006/relationships/diagramData" Target="diagrams/data2.xml"/><Relationship Id="rId31" Type="http://schemas.openxmlformats.org/officeDocument/2006/relationships/image" Target="media/image9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diagramColors" Target="diagrams/colors2.xml"/><Relationship Id="rId27" Type="http://schemas.openxmlformats.org/officeDocument/2006/relationships/diagramColors" Target="diagrams/colors3.xml"/><Relationship Id="rId30" Type="http://schemas.openxmlformats.org/officeDocument/2006/relationships/image" Target="media/image8.png"/><Relationship Id="rId35" Type="http://schemas.openxmlformats.org/officeDocument/2006/relationships/diagramColors" Target="diagrams/colors4.xml"/><Relationship Id="rId43" Type="http://schemas.openxmlformats.org/officeDocument/2006/relationships/image" Target="media/image1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diagramLayout" Target="diagrams/layout3.xml"/><Relationship Id="rId33" Type="http://schemas.openxmlformats.org/officeDocument/2006/relationships/diagramLayout" Target="diagrams/layout4.xml"/><Relationship Id="rId38" Type="http://schemas.openxmlformats.org/officeDocument/2006/relationships/diagramLayout" Target="diagrams/layout5.xml"/><Relationship Id="rId46" Type="http://schemas.openxmlformats.org/officeDocument/2006/relationships/fontTable" Target="fontTable.xml"/><Relationship Id="rId20" Type="http://schemas.openxmlformats.org/officeDocument/2006/relationships/diagramLayout" Target="diagrams/layout2.xml"/><Relationship Id="rId41" Type="http://schemas.microsoft.com/office/2007/relationships/diagramDrawing" Target="diagrams/drawing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fc\Dropbox\Docs%20vierge\TP%20Vierge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D9EE1E7-36E3-4606-A936-DF655D1D66E3}" type="doc">
      <dgm:prSet loTypeId="urn:microsoft.com/office/officeart/2009/layout/CirclePictureHierarchy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D65C368-5769-4435-BAD7-AD8E208FE96B}">
      <dgm:prSet phldrT="[Texte]" custT="1"/>
      <dgm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B48C97F-64D2-444F-A901-3D3BCB90C461}" type="parTrans" cxnId="{BAF3EEDD-0B59-488A-897C-D54525BCE5A0}">
      <dgm:prSet/>
      <dgm:spPr/>
      <dgm:t>
        <a:bodyPr/>
        <a:lstStyle/>
        <a:p>
          <a:endParaRPr lang="fr-FR"/>
        </a:p>
      </dgm:t>
    </dgm:pt>
    <dgm:pt modelId="{F9EC7670-F055-425D-B73A-7B33E50F0F60}" type="sibTrans" cxnId="{BAF3EEDD-0B59-488A-897C-D54525BCE5A0}">
      <dgm:prSet/>
      <dgm:spPr/>
      <dgm:t>
        <a:bodyPr/>
        <a:lstStyle/>
        <a:p>
          <a:endParaRPr lang="fr-FR"/>
        </a:p>
      </dgm:t>
    </dgm:pt>
    <dgm:pt modelId="{510114DD-762D-4AA1-8DC6-5B8083ADC8AB}">
      <dgm:prSet phldrT="[Texte]" custT="1"/>
      <dgm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D6AF8BA4-ADC2-4C2F-BD82-BF1E36206B76}" type="parTrans" cxnId="{8F16520D-F209-4533-8FBB-17E20180EB94}">
      <dgm:prSet/>
      <dgm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5B648652-F66F-43BB-8B2B-3CF6FDDF4959}" type="sibTrans" cxnId="{8F16520D-F209-4533-8FBB-17E20180EB94}">
      <dgm:prSet/>
      <dgm:spPr/>
      <dgm:t>
        <a:bodyPr/>
        <a:lstStyle/>
        <a:p>
          <a:endParaRPr lang="fr-FR"/>
        </a:p>
      </dgm:t>
    </dgm:pt>
    <dgm:pt modelId="{4824C9D0-7B48-47F8-935D-D9483E11A1C0}">
      <dgm:prSet phldrT="[Texte]" custT="1"/>
      <dgm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DFCC0F8-8C2E-44BA-9DA1-C9FDBC2AE000}" type="parTrans" cxnId="{90212234-586B-4A47-A8FD-051F4A62DA21}">
      <dgm:prSet/>
      <dgm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68B0F6A1-58A9-43C7-BB1B-6AAAD1397062}" type="sibTrans" cxnId="{90212234-586B-4A47-A8FD-051F4A62DA21}">
      <dgm:prSet/>
      <dgm:spPr/>
      <dgm:t>
        <a:bodyPr/>
        <a:lstStyle/>
        <a:p>
          <a:endParaRPr lang="fr-FR"/>
        </a:p>
      </dgm:t>
    </dgm:pt>
    <dgm:pt modelId="{6848F97E-805E-4FB7-9DFE-F9E8CFC4C6E7}">
      <dgm:prSet custT="1"/>
      <dgm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8AD7D91-1FEA-4435-BB15-C26FAC6222DA}" type="parTrans" cxnId="{9CAECA0B-6307-4FBB-B89D-BA980029B3BE}">
      <dgm:prSet/>
      <dgm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BC3C1F8A-34CE-4F87-9D8E-0A64E1904743}" type="sibTrans" cxnId="{9CAECA0B-6307-4FBB-B89D-BA980029B3BE}">
      <dgm:prSet/>
      <dgm:spPr/>
      <dgm:t>
        <a:bodyPr/>
        <a:lstStyle/>
        <a:p>
          <a:endParaRPr lang="fr-FR"/>
        </a:p>
      </dgm:t>
    </dgm:pt>
    <dgm:pt modelId="{74017FB0-F76C-4F16-8830-0393D2F8EC10}">
      <dgm:prSet custT="1"/>
      <dgm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FAE007-C545-49BD-BDCA-F82A7AD13680}" type="parTrans" cxnId="{9F732FD9-6BA7-4F2B-928A-EB6896BD2C67}">
      <dgm:prSet/>
      <dgm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742752AF-44C4-4AE3-A4A8-3D93FC493B16}" type="sibTrans" cxnId="{9F732FD9-6BA7-4F2B-928A-EB6896BD2C67}">
      <dgm:prSet/>
      <dgm:spPr/>
      <dgm:t>
        <a:bodyPr/>
        <a:lstStyle/>
        <a:p>
          <a:endParaRPr lang="fr-FR"/>
        </a:p>
      </dgm:t>
    </dgm:pt>
    <dgm:pt modelId="{2300F8FC-34E5-456F-8CFA-1347CE44833A}" type="pres">
      <dgm:prSet presAssocID="{FD9EE1E7-36E3-4606-A936-DF655D1D66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93B7C3-5185-40EA-96BD-732756EB00F9}" type="pres">
      <dgm:prSet presAssocID="{9D65C368-5769-4435-BAD7-AD8E208FE96B}" presName="hierRoot1" presStyleCnt="0"/>
      <dgm:spPr/>
    </dgm:pt>
    <dgm:pt modelId="{5358A492-A2A0-48E6-8E85-583645A6E746}" type="pres">
      <dgm:prSet presAssocID="{9D65C368-5769-4435-BAD7-AD8E208FE96B}" presName="composite" presStyleCnt="0"/>
      <dgm:spPr/>
    </dgm:pt>
    <dgm:pt modelId="{E3700D85-214A-4FD9-8D70-E9F522D8CBE4}" type="pres">
      <dgm:prSet presAssocID="{9D65C368-5769-4435-BAD7-AD8E208FE96B}" presName="image" presStyleLbl="node0" presStyleIdx="0" presStyleCnt="1"/>
      <dgm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BFFFCE7E-6869-4D24-A4D9-F7238515F80A}" type="pres">
      <dgm:prSet presAssocID="{9D65C368-5769-4435-BAD7-AD8E208FE96B}" presName="text" presStyleLbl="revTx" presStyleIdx="0" presStyleCnt="5">
        <dgm:presLayoutVars>
          <dgm:chPref val="3"/>
        </dgm:presLayoutVars>
      </dgm:prSet>
      <dgm:spPr/>
    </dgm:pt>
    <dgm:pt modelId="{3B544064-BADD-49ED-B9A3-111EB54BCB65}" type="pres">
      <dgm:prSet presAssocID="{9D65C368-5769-4435-BAD7-AD8E208FE96B}" presName="hierChild2" presStyleCnt="0"/>
      <dgm:spPr/>
    </dgm:pt>
    <dgm:pt modelId="{57C26DE9-3CA6-47F2-958D-57A0326BCE7A}" type="pres">
      <dgm:prSet presAssocID="{D6AF8BA4-ADC2-4C2F-BD82-BF1E36206B76}" presName="Name10" presStyleLbl="parChTrans1D2" presStyleIdx="0" presStyleCnt="1"/>
      <dgm:spPr/>
    </dgm:pt>
    <dgm:pt modelId="{995766BD-5302-4212-BB1B-8B1E5DD20465}" type="pres">
      <dgm:prSet presAssocID="{510114DD-762D-4AA1-8DC6-5B8083ADC8AB}" presName="hierRoot2" presStyleCnt="0"/>
      <dgm:spPr/>
    </dgm:pt>
    <dgm:pt modelId="{8E0E95F6-B5D7-4911-B91A-1E69F68C1D20}" type="pres">
      <dgm:prSet presAssocID="{510114DD-762D-4AA1-8DC6-5B8083ADC8AB}" presName="composite2" presStyleCnt="0"/>
      <dgm:spPr/>
    </dgm:pt>
    <dgm:pt modelId="{1F226A1D-2070-4E99-9772-04F26AD3CF80}" type="pres">
      <dgm:prSet presAssocID="{510114DD-762D-4AA1-8DC6-5B8083ADC8AB}" presName="image2" presStyleLbl="node2" presStyleIdx="0" presStyleCnt="1"/>
      <dgm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4C2A8574-8031-402E-94AD-7C88D8318D9B}" type="pres">
      <dgm:prSet presAssocID="{510114DD-762D-4AA1-8DC6-5B8083ADC8AB}" presName="text2" presStyleLbl="revTx" presStyleIdx="1" presStyleCnt="5">
        <dgm:presLayoutVars>
          <dgm:chPref val="3"/>
        </dgm:presLayoutVars>
      </dgm:prSet>
      <dgm:spPr/>
    </dgm:pt>
    <dgm:pt modelId="{6C10CAAF-A915-4A46-B425-66886CE7C951}" type="pres">
      <dgm:prSet presAssocID="{510114DD-762D-4AA1-8DC6-5B8083ADC8AB}" presName="hierChild3" presStyleCnt="0"/>
      <dgm:spPr/>
    </dgm:pt>
    <dgm:pt modelId="{8E78789C-3CB5-4359-9537-886B308E9707}" type="pres">
      <dgm:prSet presAssocID="{4DFCC0F8-8C2E-44BA-9DA1-C9FDBC2AE000}" presName="Name17" presStyleLbl="parChTrans1D3" presStyleIdx="0" presStyleCnt="1"/>
      <dgm:spPr/>
    </dgm:pt>
    <dgm:pt modelId="{3F1C6E8B-F321-4086-A3AE-43603306E6FE}" type="pres">
      <dgm:prSet presAssocID="{4824C9D0-7B48-47F8-935D-D9483E11A1C0}" presName="hierRoot3" presStyleCnt="0"/>
      <dgm:spPr/>
    </dgm:pt>
    <dgm:pt modelId="{D5B3C5B5-CF95-41F1-8273-D4D4DEB14A7F}" type="pres">
      <dgm:prSet presAssocID="{4824C9D0-7B48-47F8-935D-D9483E11A1C0}" presName="composite3" presStyleCnt="0"/>
      <dgm:spPr/>
    </dgm:pt>
    <dgm:pt modelId="{C023C4AB-0F81-447A-9E45-24CA22C73851}" type="pres">
      <dgm:prSet presAssocID="{4824C9D0-7B48-47F8-935D-D9483E11A1C0}" presName="image3" presStyleLbl="node3" presStyleIdx="0" presStyleCnt="1"/>
      <dgm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6F545A23-EC04-4387-94EF-CC1C01548165}" type="pres">
      <dgm:prSet presAssocID="{4824C9D0-7B48-47F8-935D-D9483E11A1C0}" presName="text3" presStyleLbl="revTx" presStyleIdx="2" presStyleCnt="5">
        <dgm:presLayoutVars>
          <dgm:chPref val="3"/>
        </dgm:presLayoutVars>
      </dgm:prSet>
      <dgm:spPr/>
    </dgm:pt>
    <dgm:pt modelId="{9677869D-42BC-4631-A29E-7FC34850BE90}" type="pres">
      <dgm:prSet presAssocID="{4824C9D0-7B48-47F8-935D-D9483E11A1C0}" presName="hierChild4" presStyleCnt="0"/>
      <dgm:spPr/>
    </dgm:pt>
    <dgm:pt modelId="{56767223-0157-42D2-A99F-4F152FDB0BDE}" type="pres">
      <dgm:prSet presAssocID="{48AD7D91-1FEA-4435-BB15-C26FAC6222DA}" presName="Name23" presStyleLbl="parChTrans1D4" presStyleIdx="0" presStyleCnt="2"/>
      <dgm:spPr/>
    </dgm:pt>
    <dgm:pt modelId="{141DCDC3-31EA-41F3-A74E-D5A8AD512851}" type="pres">
      <dgm:prSet presAssocID="{6848F97E-805E-4FB7-9DFE-F9E8CFC4C6E7}" presName="hierRoot4" presStyleCnt="0"/>
      <dgm:spPr/>
    </dgm:pt>
    <dgm:pt modelId="{96A41AE0-0ED5-42B1-8D53-89FCCCFE18CC}" type="pres">
      <dgm:prSet presAssocID="{6848F97E-805E-4FB7-9DFE-F9E8CFC4C6E7}" presName="composite4" presStyleCnt="0"/>
      <dgm:spPr/>
    </dgm:pt>
    <dgm:pt modelId="{9858B2A7-3894-4760-8593-692C5DB6FE2A}" type="pres">
      <dgm:prSet presAssocID="{6848F97E-805E-4FB7-9DFE-F9E8CFC4C6E7}" presName="image4" presStyleLbl="node4" presStyleIdx="0" presStyleCnt="2"/>
      <dgm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E51BC5B2-C014-4DE9-A06C-4D86FAD0C88C}" type="pres">
      <dgm:prSet presAssocID="{6848F97E-805E-4FB7-9DFE-F9E8CFC4C6E7}" presName="text4" presStyleLbl="revTx" presStyleIdx="3" presStyleCnt="5">
        <dgm:presLayoutVars>
          <dgm:chPref val="3"/>
        </dgm:presLayoutVars>
      </dgm:prSet>
      <dgm:spPr/>
    </dgm:pt>
    <dgm:pt modelId="{C9941409-084C-4645-B29A-1EBC64F3715D}" type="pres">
      <dgm:prSet presAssocID="{6848F97E-805E-4FB7-9DFE-F9E8CFC4C6E7}" presName="hierChild5" presStyleCnt="0"/>
      <dgm:spPr/>
    </dgm:pt>
    <dgm:pt modelId="{56A522F5-26A2-41C0-8E46-6D814D984C97}" type="pres">
      <dgm:prSet presAssocID="{9EFAE007-C545-49BD-BDCA-F82A7AD13680}" presName="Name23" presStyleLbl="parChTrans1D4" presStyleIdx="1" presStyleCnt="2"/>
      <dgm:spPr/>
    </dgm:pt>
    <dgm:pt modelId="{D8D9EDDD-09D7-4CC8-ADBE-AF36F64839E8}" type="pres">
      <dgm:prSet presAssocID="{74017FB0-F76C-4F16-8830-0393D2F8EC10}" presName="hierRoot4" presStyleCnt="0"/>
      <dgm:spPr/>
    </dgm:pt>
    <dgm:pt modelId="{C2AA025A-CCA2-4988-965E-F43B0E127C27}" type="pres">
      <dgm:prSet presAssocID="{74017FB0-F76C-4F16-8830-0393D2F8EC10}" presName="composite4" presStyleCnt="0"/>
      <dgm:spPr/>
    </dgm:pt>
    <dgm:pt modelId="{8E1A4D54-0D0B-47ED-8104-E5FFE7C84902}" type="pres">
      <dgm:prSet presAssocID="{74017FB0-F76C-4F16-8830-0393D2F8EC10}" presName="image4" presStyleLbl="node4" presStyleIdx="1" presStyleCnt="2"/>
      <dgm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A283CAF9-0E77-4D8C-A378-17991CB13D0F}" type="pres">
      <dgm:prSet presAssocID="{74017FB0-F76C-4F16-8830-0393D2F8EC10}" presName="text4" presStyleLbl="revTx" presStyleIdx="4" presStyleCnt="5">
        <dgm:presLayoutVars>
          <dgm:chPref val="3"/>
        </dgm:presLayoutVars>
      </dgm:prSet>
      <dgm:spPr/>
    </dgm:pt>
    <dgm:pt modelId="{95EBA97D-41F1-4A8D-8D4F-E318F6FB712B}" type="pres">
      <dgm:prSet presAssocID="{74017FB0-F76C-4F16-8830-0393D2F8EC10}" presName="hierChild5" presStyleCnt="0"/>
      <dgm:spPr/>
    </dgm:pt>
  </dgm:ptLst>
  <dgm:cxnLst>
    <dgm:cxn modelId="{5DD4A008-2103-49C9-A93F-AB41FAB7EB15}" type="presOf" srcId="{74017FB0-F76C-4F16-8830-0393D2F8EC10}" destId="{A283CAF9-0E77-4D8C-A378-17991CB13D0F}" srcOrd="0" destOrd="0" presId="urn:microsoft.com/office/officeart/2009/layout/CirclePictureHierarchy"/>
    <dgm:cxn modelId="{9CAECA0B-6307-4FBB-B89D-BA980029B3BE}" srcId="{4824C9D0-7B48-47F8-935D-D9483E11A1C0}" destId="{6848F97E-805E-4FB7-9DFE-F9E8CFC4C6E7}" srcOrd="0" destOrd="0" parTransId="{48AD7D91-1FEA-4435-BB15-C26FAC6222DA}" sibTransId="{BC3C1F8A-34CE-4F87-9D8E-0A64E1904743}"/>
    <dgm:cxn modelId="{8F16520D-F209-4533-8FBB-17E20180EB94}" srcId="{9D65C368-5769-4435-BAD7-AD8E208FE96B}" destId="{510114DD-762D-4AA1-8DC6-5B8083ADC8AB}" srcOrd="0" destOrd="0" parTransId="{D6AF8BA4-ADC2-4C2F-BD82-BF1E36206B76}" sibTransId="{5B648652-F66F-43BB-8B2B-3CF6FDDF4959}"/>
    <dgm:cxn modelId="{90212234-586B-4A47-A8FD-051F4A62DA21}" srcId="{510114DD-762D-4AA1-8DC6-5B8083ADC8AB}" destId="{4824C9D0-7B48-47F8-935D-D9483E11A1C0}" srcOrd="0" destOrd="0" parTransId="{4DFCC0F8-8C2E-44BA-9DA1-C9FDBC2AE000}" sibTransId="{68B0F6A1-58A9-43C7-BB1B-6AAAD1397062}"/>
    <dgm:cxn modelId="{28EBED35-6988-4145-8C9B-3A522DC75D13}" type="presOf" srcId="{6848F97E-805E-4FB7-9DFE-F9E8CFC4C6E7}" destId="{E51BC5B2-C014-4DE9-A06C-4D86FAD0C88C}" srcOrd="0" destOrd="0" presId="urn:microsoft.com/office/officeart/2009/layout/CirclePictureHierarchy"/>
    <dgm:cxn modelId="{6EA40A6C-66A6-4F14-B1CB-E03D7CA855AE}" type="presOf" srcId="{510114DD-762D-4AA1-8DC6-5B8083ADC8AB}" destId="{4C2A8574-8031-402E-94AD-7C88D8318D9B}" srcOrd="0" destOrd="0" presId="urn:microsoft.com/office/officeart/2009/layout/CirclePictureHierarchy"/>
    <dgm:cxn modelId="{9D32F74C-CBA4-4835-9285-73FB5F8D27EA}" type="presOf" srcId="{D6AF8BA4-ADC2-4C2F-BD82-BF1E36206B76}" destId="{57C26DE9-3CA6-47F2-958D-57A0326BCE7A}" srcOrd="0" destOrd="0" presId="urn:microsoft.com/office/officeart/2009/layout/CirclePictureHierarchy"/>
    <dgm:cxn modelId="{E5835785-58AD-49D3-ACDC-32368D2A19DA}" type="presOf" srcId="{4DFCC0F8-8C2E-44BA-9DA1-C9FDBC2AE000}" destId="{8E78789C-3CB5-4359-9537-886B308E9707}" srcOrd="0" destOrd="0" presId="urn:microsoft.com/office/officeart/2009/layout/CirclePictureHierarchy"/>
    <dgm:cxn modelId="{0EE4E791-0043-4429-961D-5A385776CDD4}" type="presOf" srcId="{FD9EE1E7-36E3-4606-A936-DF655D1D66E3}" destId="{2300F8FC-34E5-456F-8CFA-1347CE44833A}" srcOrd="0" destOrd="0" presId="urn:microsoft.com/office/officeart/2009/layout/CirclePictureHierarchy"/>
    <dgm:cxn modelId="{A70807A5-68DD-48DF-AE46-10A71C538E05}" type="presOf" srcId="{9EFAE007-C545-49BD-BDCA-F82A7AD13680}" destId="{56A522F5-26A2-41C0-8E46-6D814D984C97}" srcOrd="0" destOrd="0" presId="urn:microsoft.com/office/officeart/2009/layout/CirclePictureHierarchy"/>
    <dgm:cxn modelId="{885615D8-ABAD-45C7-A79C-52166DCEF7C5}" type="presOf" srcId="{48AD7D91-1FEA-4435-BB15-C26FAC6222DA}" destId="{56767223-0157-42D2-A99F-4F152FDB0BDE}" srcOrd="0" destOrd="0" presId="urn:microsoft.com/office/officeart/2009/layout/CirclePictureHierarchy"/>
    <dgm:cxn modelId="{9F732FD9-6BA7-4F2B-928A-EB6896BD2C67}" srcId="{6848F97E-805E-4FB7-9DFE-F9E8CFC4C6E7}" destId="{74017FB0-F76C-4F16-8830-0393D2F8EC10}" srcOrd="0" destOrd="0" parTransId="{9EFAE007-C545-49BD-BDCA-F82A7AD13680}" sibTransId="{742752AF-44C4-4AE3-A4A8-3D93FC493B16}"/>
    <dgm:cxn modelId="{B25575DB-655C-4EBB-8E50-7CF0C2553003}" type="presOf" srcId="{9D65C368-5769-4435-BAD7-AD8E208FE96B}" destId="{BFFFCE7E-6869-4D24-A4D9-F7238515F80A}" srcOrd="0" destOrd="0" presId="urn:microsoft.com/office/officeart/2009/layout/CirclePictureHierarchy"/>
    <dgm:cxn modelId="{BAF3EEDD-0B59-488A-897C-D54525BCE5A0}" srcId="{FD9EE1E7-36E3-4606-A936-DF655D1D66E3}" destId="{9D65C368-5769-4435-BAD7-AD8E208FE96B}" srcOrd="0" destOrd="0" parTransId="{EB48C97F-64D2-444F-A901-3D3BCB90C461}" sibTransId="{F9EC7670-F055-425D-B73A-7B33E50F0F60}"/>
    <dgm:cxn modelId="{DA45A5EC-BBD9-463F-A5FC-06233F7EE7C2}" type="presOf" srcId="{4824C9D0-7B48-47F8-935D-D9483E11A1C0}" destId="{6F545A23-EC04-4387-94EF-CC1C01548165}" srcOrd="0" destOrd="0" presId="urn:microsoft.com/office/officeart/2009/layout/CirclePictureHierarchy"/>
    <dgm:cxn modelId="{590EE973-7871-4E64-96E5-A1562F9E99A4}" type="presParOf" srcId="{2300F8FC-34E5-456F-8CFA-1347CE44833A}" destId="{0593B7C3-5185-40EA-96BD-732756EB00F9}" srcOrd="0" destOrd="0" presId="urn:microsoft.com/office/officeart/2009/layout/CirclePictureHierarchy"/>
    <dgm:cxn modelId="{8178A24E-4F97-4C61-962E-4CD74992F83A}" type="presParOf" srcId="{0593B7C3-5185-40EA-96BD-732756EB00F9}" destId="{5358A492-A2A0-48E6-8E85-583645A6E746}" srcOrd="0" destOrd="0" presId="urn:microsoft.com/office/officeart/2009/layout/CirclePictureHierarchy"/>
    <dgm:cxn modelId="{F1CFFB5D-92D3-4BC5-B79C-0E268C423370}" type="presParOf" srcId="{5358A492-A2A0-48E6-8E85-583645A6E746}" destId="{E3700D85-214A-4FD9-8D70-E9F522D8CBE4}" srcOrd="0" destOrd="0" presId="urn:microsoft.com/office/officeart/2009/layout/CirclePictureHierarchy"/>
    <dgm:cxn modelId="{FE591D83-E71E-41F2-BFD4-3D1043891EFF}" type="presParOf" srcId="{5358A492-A2A0-48E6-8E85-583645A6E746}" destId="{BFFFCE7E-6869-4D24-A4D9-F7238515F80A}" srcOrd="1" destOrd="0" presId="urn:microsoft.com/office/officeart/2009/layout/CirclePictureHierarchy"/>
    <dgm:cxn modelId="{38A2DDAA-294A-4B34-B7CB-10C19D71E814}" type="presParOf" srcId="{0593B7C3-5185-40EA-96BD-732756EB00F9}" destId="{3B544064-BADD-49ED-B9A3-111EB54BCB65}" srcOrd="1" destOrd="0" presId="urn:microsoft.com/office/officeart/2009/layout/CirclePictureHierarchy"/>
    <dgm:cxn modelId="{A5856729-EDC4-425D-8B92-D74313E31D48}" type="presParOf" srcId="{3B544064-BADD-49ED-B9A3-111EB54BCB65}" destId="{57C26DE9-3CA6-47F2-958D-57A0326BCE7A}" srcOrd="0" destOrd="0" presId="urn:microsoft.com/office/officeart/2009/layout/CirclePictureHierarchy"/>
    <dgm:cxn modelId="{BDBB2013-A32D-47D0-8AE4-40E4A0FE8D56}" type="presParOf" srcId="{3B544064-BADD-49ED-B9A3-111EB54BCB65}" destId="{995766BD-5302-4212-BB1B-8B1E5DD20465}" srcOrd="1" destOrd="0" presId="urn:microsoft.com/office/officeart/2009/layout/CirclePictureHierarchy"/>
    <dgm:cxn modelId="{E05C157D-9A47-45F8-80AB-5776198B20F6}" type="presParOf" srcId="{995766BD-5302-4212-BB1B-8B1E5DD20465}" destId="{8E0E95F6-B5D7-4911-B91A-1E69F68C1D20}" srcOrd="0" destOrd="0" presId="urn:microsoft.com/office/officeart/2009/layout/CirclePictureHierarchy"/>
    <dgm:cxn modelId="{3B853774-9EED-45C4-935A-23C2C69FB225}" type="presParOf" srcId="{8E0E95F6-B5D7-4911-B91A-1E69F68C1D20}" destId="{1F226A1D-2070-4E99-9772-04F26AD3CF80}" srcOrd="0" destOrd="0" presId="urn:microsoft.com/office/officeart/2009/layout/CirclePictureHierarchy"/>
    <dgm:cxn modelId="{5C44A709-A90B-41E7-8A53-656245D3C490}" type="presParOf" srcId="{8E0E95F6-B5D7-4911-B91A-1E69F68C1D20}" destId="{4C2A8574-8031-402E-94AD-7C88D8318D9B}" srcOrd="1" destOrd="0" presId="urn:microsoft.com/office/officeart/2009/layout/CirclePictureHierarchy"/>
    <dgm:cxn modelId="{DE6656A8-9250-4A7B-BB54-8C26E23491C3}" type="presParOf" srcId="{995766BD-5302-4212-BB1B-8B1E5DD20465}" destId="{6C10CAAF-A915-4A46-B425-66886CE7C951}" srcOrd="1" destOrd="0" presId="urn:microsoft.com/office/officeart/2009/layout/CirclePictureHierarchy"/>
    <dgm:cxn modelId="{98C5CAC4-2D70-4087-9888-D765613E1B59}" type="presParOf" srcId="{6C10CAAF-A915-4A46-B425-66886CE7C951}" destId="{8E78789C-3CB5-4359-9537-886B308E9707}" srcOrd="0" destOrd="0" presId="urn:microsoft.com/office/officeart/2009/layout/CirclePictureHierarchy"/>
    <dgm:cxn modelId="{1A3059A8-4C3D-431A-8C73-F0E22DDE3622}" type="presParOf" srcId="{6C10CAAF-A915-4A46-B425-66886CE7C951}" destId="{3F1C6E8B-F321-4086-A3AE-43603306E6FE}" srcOrd="1" destOrd="0" presId="urn:microsoft.com/office/officeart/2009/layout/CirclePictureHierarchy"/>
    <dgm:cxn modelId="{24EA5FCF-1768-41A4-A18C-6C64498C71BF}" type="presParOf" srcId="{3F1C6E8B-F321-4086-A3AE-43603306E6FE}" destId="{D5B3C5B5-CF95-41F1-8273-D4D4DEB14A7F}" srcOrd="0" destOrd="0" presId="urn:microsoft.com/office/officeart/2009/layout/CirclePictureHierarchy"/>
    <dgm:cxn modelId="{CD7D3F85-3AD2-4354-A752-A0F8D89F6B67}" type="presParOf" srcId="{D5B3C5B5-CF95-41F1-8273-D4D4DEB14A7F}" destId="{C023C4AB-0F81-447A-9E45-24CA22C73851}" srcOrd="0" destOrd="0" presId="urn:microsoft.com/office/officeart/2009/layout/CirclePictureHierarchy"/>
    <dgm:cxn modelId="{97C60817-F59B-40F9-9A91-C48403720570}" type="presParOf" srcId="{D5B3C5B5-CF95-41F1-8273-D4D4DEB14A7F}" destId="{6F545A23-EC04-4387-94EF-CC1C01548165}" srcOrd="1" destOrd="0" presId="urn:microsoft.com/office/officeart/2009/layout/CirclePictureHierarchy"/>
    <dgm:cxn modelId="{634737B2-EC09-45AA-8779-801E7412E9D6}" type="presParOf" srcId="{3F1C6E8B-F321-4086-A3AE-43603306E6FE}" destId="{9677869D-42BC-4631-A29E-7FC34850BE90}" srcOrd="1" destOrd="0" presId="urn:microsoft.com/office/officeart/2009/layout/CirclePictureHierarchy"/>
    <dgm:cxn modelId="{FA2383FC-5813-4959-BC02-B7CBD007613C}" type="presParOf" srcId="{9677869D-42BC-4631-A29E-7FC34850BE90}" destId="{56767223-0157-42D2-A99F-4F152FDB0BDE}" srcOrd="0" destOrd="0" presId="urn:microsoft.com/office/officeart/2009/layout/CirclePictureHierarchy"/>
    <dgm:cxn modelId="{DB75B1FE-3997-4544-97EA-779020184CFB}" type="presParOf" srcId="{9677869D-42BC-4631-A29E-7FC34850BE90}" destId="{141DCDC3-31EA-41F3-A74E-D5A8AD512851}" srcOrd="1" destOrd="0" presId="urn:microsoft.com/office/officeart/2009/layout/CirclePictureHierarchy"/>
    <dgm:cxn modelId="{C461010E-8BB3-4F4B-A365-CB90088DB443}" type="presParOf" srcId="{141DCDC3-31EA-41F3-A74E-D5A8AD512851}" destId="{96A41AE0-0ED5-42B1-8D53-89FCCCFE18CC}" srcOrd="0" destOrd="0" presId="urn:microsoft.com/office/officeart/2009/layout/CirclePictureHierarchy"/>
    <dgm:cxn modelId="{64D4EB7C-89EB-49DA-99E4-A6F3B57BB12C}" type="presParOf" srcId="{96A41AE0-0ED5-42B1-8D53-89FCCCFE18CC}" destId="{9858B2A7-3894-4760-8593-692C5DB6FE2A}" srcOrd="0" destOrd="0" presId="urn:microsoft.com/office/officeart/2009/layout/CirclePictureHierarchy"/>
    <dgm:cxn modelId="{74E8E9AA-58C7-4CAF-A4B2-63EC5C13B204}" type="presParOf" srcId="{96A41AE0-0ED5-42B1-8D53-89FCCCFE18CC}" destId="{E51BC5B2-C014-4DE9-A06C-4D86FAD0C88C}" srcOrd="1" destOrd="0" presId="urn:microsoft.com/office/officeart/2009/layout/CirclePictureHierarchy"/>
    <dgm:cxn modelId="{4035ADBD-1B5F-4258-A3CD-67F14832119C}" type="presParOf" srcId="{141DCDC3-31EA-41F3-A74E-D5A8AD512851}" destId="{C9941409-084C-4645-B29A-1EBC64F3715D}" srcOrd="1" destOrd="0" presId="urn:microsoft.com/office/officeart/2009/layout/CirclePictureHierarchy"/>
    <dgm:cxn modelId="{7C57B1BA-FE0C-4A14-8A82-B630281E57B5}" type="presParOf" srcId="{C9941409-084C-4645-B29A-1EBC64F3715D}" destId="{56A522F5-26A2-41C0-8E46-6D814D984C97}" srcOrd="0" destOrd="0" presId="urn:microsoft.com/office/officeart/2009/layout/CirclePictureHierarchy"/>
    <dgm:cxn modelId="{6F1BED50-3F30-4E20-97D8-BFCECAD71D6C}" type="presParOf" srcId="{C9941409-084C-4645-B29A-1EBC64F3715D}" destId="{D8D9EDDD-09D7-4CC8-ADBE-AF36F64839E8}" srcOrd="1" destOrd="0" presId="urn:microsoft.com/office/officeart/2009/layout/CirclePictureHierarchy"/>
    <dgm:cxn modelId="{45B47C55-0486-4F09-A49D-C3FCA80E4D86}" type="presParOf" srcId="{D8D9EDDD-09D7-4CC8-ADBE-AF36F64839E8}" destId="{C2AA025A-CCA2-4988-965E-F43B0E127C27}" srcOrd="0" destOrd="0" presId="urn:microsoft.com/office/officeart/2009/layout/CirclePictureHierarchy"/>
    <dgm:cxn modelId="{867CD945-DD76-4D37-8FB9-59E3EAAFDB67}" type="presParOf" srcId="{C2AA025A-CCA2-4988-965E-F43B0E127C27}" destId="{8E1A4D54-0D0B-47ED-8104-E5FFE7C84902}" srcOrd="0" destOrd="0" presId="urn:microsoft.com/office/officeart/2009/layout/CirclePictureHierarchy"/>
    <dgm:cxn modelId="{08891D4E-BE49-452D-9FF3-0F1104AD004F}" type="presParOf" srcId="{C2AA025A-CCA2-4988-965E-F43B0E127C27}" destId="{A283CAF9-0E77-4D8C-A378-17991CB13D0F}" srcOrd="1" destOrd="0" presId="urn:microsoft.com/office/officeart/2009/layout/CirclePictureHierarchy"/>
    <dgm:cxn modelId="{8C7038C7-59C6-4733-AFCB-91D9DF881D81}" type="presParOf" srcId="{D8D9EDDD-09D7-4CC8-ADBE-AF36F64839E8}" destId="{95EBA97D-41F1-4A8D-8D4F-E318F6FB712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D9EE1E7-36E3-4606-A936-DF655D1D66E3}" type="doc">
      <dgm:prSet loTypeId="urn:microsoft.com/office/officeart/2009/layout/CirclePictureHierarchy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D65C368-5769-4435-BAD7-AD8E208FE96B}">
      <dgm:prSet phldrT="[Texte]" custT="1"/>
      <dgm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B48C97F-64D2-444F-A901-3D3BCB90C461}" type="parTrans" cxnId="{BAF3EEDD-0B59-488A-897C-D54525BCE5A0}">
      <dgm:prSet/>
      <dgm:spPr/>
      <dgm:t>
        <a:bodyPr/>
        <a:lstStyle/>
        <a:p>
          <a:endParaRPr lang="fr-FR"/>
        </a:p>
      </dgm:t>
    </dgm:pt>
    <dgm:pt modelId="{F9EC7670-F055-425D-B73A-7B33E50F0F60}" type="sibTrans" cxnId="{BAF3EEDD-0B59-488A-897C-D54525BCE5A0}">
      <dgm:prSet/>
      <dgm:spPr/>
      <dgm:t>
        <a:bodyPr/>
        <a:lstStyle/>
        <a:p>
          <a:endParaRPr lang="fr-FR"/>
        </a:p>
      </dgm:t>
    </dgm:pt>
    <dgm:pt modelId="{510114DD-762D-4AA1-8DC6-5B8083ADC8AB}">
      <dgm:prSet phldrT="[Texte]" custT="1"/>
      <dgm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D6AF8BA4-ADC2-4C2F-BD82-BF1E36206B76}" type="parTrans" cxnId="{8F16520D-F209-4533-8FBB-17E20180EB94}">
      <dgm:prSet/>
      <dgm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5B648652-F66F-43BB-8B2B-3CF6FDDF4959}" type="sibTrans" cxnId="{8F16520D-F209-4533-8FBB-17E20180EB94}">
      <dgm:prSet/>
      <dgm:spPr/>
      <dgm:t>
        <a:bodyPr/>
        <a:lstStyle/>
        <a:p>
          <a:endParaRPr lang="fr-FR"/>
        </a:p>
      </dgm:t>
    </dgm:pt>
    <dgm:pt modelId="{4824C9D0-7B48-47F8-935D-D9483E11A1C0}">
      <dgm:prSet phldrT="[Texte]" custT="1"/>
      <dgm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DFCC0F8-8C2E-44BA-9DA1-C9FDBC2AE000}" type="parTrans" cxnId="{90212234-586B-4A47-A8FD-051F4A62DA21}">
      <dgm:prSet/>
      <dgm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68B0F6A1-58A9-43C7-BB1B-6AAAD1397062}" type="sibTrans" cxnId="{90212234-586B-4A47-A8FD-051F4A62DA21}">
      <dgm:prSet/>
      <dgm:spPr/>
      <dgm:t>
        <a:bodyPr/>
        <a:lstStyle/>
        <a:p>
          <a:endParaRPr lang="fr-FR"/>
        </a:p>
      </dgm:t>
    </dgm:pt>
    <dgm:pt modelId="{6848F97E-805E-4FB7-9DFE-F9E8CFC4C6E7}">
      <dgm:prSet custT="1"/>
      <dgm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8AD7D91-1FEA-4435-BB15-C26FAC6222DA}" type="parTrans" cxnId="{9CAECA0B-6307-4FBB-B89D-BA980029B3BE}">
      <dgm:prSet/>
      <dgm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BC3C1F8A-34CE-4F87-9D8E-0A64E1904743}" type="sibTrans" cxnId="{9CAECA0B-6307-4FBB-B89D-BA980029B3BE}">
      <dgm:prSet/>
      <dgm:spPr/>
      <dgm:t>
        <a:bodyPr/>
        <a:lstStyle/>
        <a:p>
          <a:endParaRPr lang="fr-FR"/>
        </a:p>
      </dgm:t>
    </dgm:pt>
    <dgm:pt modelId="{74017FB0-F76C-4F16-8830-0393D2F8EC10}">
      <dgm:prSet custT="1"/>
      <dgm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FAE007-C545-49BD-BDCA-F82A7AD13680}" type="parTrans" cxnId="{9F732FD9-6BA7-4F2B-928A-EB6896BD2C67}">
      <dgm:prSet/>
      <dgm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742752AF-44C4-4AE3-A4A8-3D93FC493B16}" type="sibTrans" cxnId="{9F732FD9-6BA7-4F2B-928A-EB6896BD2C67}">
      <dgm:prSet/>
      <dgm:spPr/>
      <dgm:t>
        <a:bodyPr/>
        <a:lstStyle/>
        <a:p>
          <a:endParaRPr lang="fr-FR"/>
        </a:p>
      </dgm:t>
    </dgm:pt>
    <dgm:pt modelId="{2300F8FC-34E5-456F-8CFA-1347CE44833A}" type="pres">
      <dgm:prSet presAssocID="{FD9EE1E7-36E3-4606-A936-DF655D1D66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93B7C3-5185-40EA-96BD-732756EB00F9}" type="pres">
      <dgm:prSet presAssocID="{9D65C368-5769-4435-BAD7-AD8E208FE96B}" presName="hierRoot1" presStyleCnt="0"/>
      <dgm:spPr/>
    </dgm:pt>
    <dgm:pt modelId="{5358A492-A2A0-48E6-8E85-583645A6E746}" type="pres">
      <dgm:prSet presAssocID="{9D65C368-5769-4435-BAD7-AD8E208FE96B}" presName="composite" presStyleCnt="0"/>
      <dgm:spPr/>
    </dgm:pt>
    <dgm:pt modelId="{E3700D85-214A-4FD9-8D70-E9F522D8CBE4}" type="pres">
      <dgm:prSet presAssocID="{9D65C368-5769-4435-BAD7-AD8E208FE96B}" presName="image" presStyleLbl="node0" presStyleIdx="0" presStyleCnt="1"/>
      <dgm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BFFFCE7E-6869-4D24-A4D9-F7238515F80A}" type="pres">
      <dgm:prSet presAssocID="{9D65C368-5769-4435-BAD7-AD8E208FE96B}" presName="text" presStyleLbl="revTx" presStyleIdx="0" presStyleCnt="5">
        <dgm:presLayoutVars>
          <dgm:chPref val="3"/>
        </dgm:presLayoutVars>
      </dgm:prSet>
      <dgm:spPr/>
    </dgm:pt>
    <dgm:pt modelId="{3B544064-BADD-49ED-B9A3-111EB54BCB65}" type="pres">
      <dgm:prSet presAssocID="{9D65C368-5769-4435-BAD7-AD8E208FE96B}" presName="hierChild2" presStyleCnt="0"/>
      <dgm:spPr/>
    </dgm:pt>
    <dgm:pt modelId="{57C26DE9-3CA6-47F2-958D-57A0326BCE7A}" type="pres">
      <dgm:prSet presAssocID="{D6AF8BA4-ADC2-4C2F-BD82-BF1E36206B76}" presName="Name10" presStyleLbl="parChTrans1D2" presStyleIdx="0" presStyleCnt="1"/>
      <dgm:spPr/>
    </dgm:pt>
    <dgm:pt modelId="{995766BD-5302-4212-BB1B-8B1E5DD20465}" type="pres">
      <dgm:prSet presAssocID="{510114DD-762D-4AA1-8DC6-5B8083ADC8AB}" presName="hierRoot2" presStyleCnt="0"/>
      <dgm:spPr/>
    </dgm:pt>
    <dgm:pt modelId="{8E0E95F6-B5D7-4911-B91A-1E69F68C1D20}" type="pres">
      <dgm:prSet presAssocID="{510114DD-762D-4AA1-8DC6-5B8083ADC8AB}" presName="composite2" presStyleCnt="0"/>
      <dgm:spPr/>
    </dgm:pt>
    <dgm:pt modelId="{1F226A1D-2070-4E99-9772-04F26AD3CF80}" type="pres">
      <dgm:prSet presAssocID="{510114DD-762D-4AA1-8DC6-5B8083ADC8AB}" presName="image2" presStyleLbl="node2" presStyleIdx="0" presStyleCnt="1"/>
      <dgm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4C2A8574-8031-402E-94AD-7C88D8318D9B}" type="pres">
      <dgm:prSet presAssocID="{510114DD-762D-4AA1-8DC6-5B8083ADC8AB}" presName="text2" presStyleLbl="revTx" presStyleIdx="1" presStyleCnt="5">
        <dgm:presLayoutVars>
          <dgm:chPref val="3"/>
        </dgm:presLayoutVars>
      </dgm:prSet>
      <dgm:spPr/>
    </dgm:pt>
    <dgm:pt modelId="{6C10CAAF-A915-4A46-B425-66886CE7C951}" type="pres">
      <dgm:prSet presAssocID="{510114DD-762D-4AA1-8DC6-5B8083ADC8AB}" presName="hierChild3" presStyleCnt="0"/>
      <dgm:spPr/>
    </dgm:pt>
    <dgm:pt modelId="{8E78789C-3CB5-4359-9537-886B308E9707}" type="pres">
      <dgm:prSet presAssocID="{4DFCC0F8-8C2E-44BA-9DA1-C9FDBC2AE000}" presName="Name17" presStyleLbl="parChTrans1D3" presStyleIdx="0" presStyleCnt="1"/>
      <dgm:spPr/>
    </dgm:pt>
    <dgm:pt modelId="{3F1C6E8B-F321-4086-A3AE-43603306E6FE}" type="pres">
      <dgm:prSet presAssocID="{4824C9D0-7B48-47F8-935D-D9483E11A1C0}" presName="hierRoot3" presStyleCnt="0"/>
      <dgm:spPr/>
    </dgm:pt>
    <dgm:pt modelId="{D5B3C5B5-CF95-41F1-8273-D4D4DEB14A7F}" type="pres">
      <dgm:prSet presAssocID="{4824C9D0-7B48-47F8-935D-D9483E11A1C0}" presName="composite3" presStyleCnt="0"/>
      <dgm:spPr/>
    </dgm:pt>
    <dgm:pt modelId="{C023C4AB-0F81-447A-9E45-24CA22C73851}" type="pres">
      <dgm:prSet presAssocID="{4824C9D0-7B48-47F8-935D-D9483E11A1C0}" presName="image3" presStyleLbl="node3" presStyleIdx="0" presStyleCnt="1"/>
      <dgm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6F545A23-EC04-4387-94EF-CC1C01548165}" type="pres">
      <dgm:prSet presAssocID="{4824C9D0-7B48-47F8-935D-D9483E11A1C0}" presName="text3" presStyleLbl="revTx" presStyleIdx="2" presStyleCnt="5">
        <dgm:presLayoutVars>
          <dgm:chPref val="3"/>
        </dgm:presLayoutVars>
      </dgm:prSet>
      <dgm:spPr/>
    </dgm:pt>
    <dgm:pt modelId="{9677869D-42BC-4631-A29E-7FC34850BE90}" type="pres">
      <dgm:prSet presAssocID="{4824C9D0-7B48-47F8-935D-D9483E11A1C0}" presName="hierChild4" presStyleCnt="0"/>
      <dgm:spPr/>
    </dgm:pt>
    <dgm:pt modelId="{56767223-0157-42D2-A99F-4F152FDB0BDE}" type="pres">
      <dgm:prSet presAssocID="{48AD7D91-1FEA-4435-BB15-C26FAC6222DA}" presName="Name23" presStyleLbl="parChTrans1D4" presStyleIdx="0" presStyleCnt="2"/>
      <dgm:spPr/>
    </dgm:pt>
    <dgm:pt modelId="{141DCDC3-31EA-41F3-A74E-D5A8AD512851}" type="pres">
      <dgm:prSet presAssocID="{6848F97E-805E-4FB7-9DFE-F9E8CFC4C6E7}" presName="hierRoot4" presStyleCnt="0"/>
      <dgm:spPr/>
    </dgm:pt>
    <dgm:pt modelId="{96A41AE0-0ED5-42B1-8D53-89FCCCFE18CC}" type="pres">
      <dgm:prSet presAssocID="{6848F97E-805E-4FB7-9DFE-F9E8CFC4C6E7}" presName="composite4" presStyleCnt="0"/>
      <dgm:spPr/>
    </dgm:pt>
    <dgm:pt modelId="{9858B2A7-3894-4760-8593-692C5DB6FE2A}" type="pres">
      <dgm:prSet presAssocID="{6848F97E-805E-4FB7-9DFE-F9E8CFC4C6E7}" presName="image4" presStyleLbl="node4" presStyleIdx="0" presStyleCnt="2"/>
      <dgm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E51BC5B2-C014-4DE9-A06C-4D86FAD0C88C}" type="pres">
      <dgm:prSet presAssocID="{6848F97E-805E-4FB7-9DFE-F9E8CFC4C6E7}" presName="text4" presStyleLbl="revTx" presStyleIdx="3" presStyleCnt="5">
        <dgm:presLayoutVars>
          <dgm:chPref val="3"/>
        </dgm:presLayoutVars>
      </dgm:prSet>
      <dgm:spPr/>
    </dgm:pt>
    <dgm:pt modelId="{C9941409-084C-4645-B29A-1EBC64F3715D}" type="pres">
      <dgm:prSet presAssocID="{6848F97E-805E-4FB7-9DFE-F9E8CFC4C6E7}" presName="hierChild5" presStyleCnt="0"/>
      <dgm:spPr/>
    </dgm:pt>
    <dgm:pt modelId="{56A522F5-26A2-41C0-8E46-6D814D984C97}" type="pres">
      <dgm:prSet presAssocID="{9EFAE007-C545-49BD-BDCA-F82A7AD13680}" presName="Name23" presStyleLbl="parChTrans1D4" presStyleIdx="1" presStyleCnt="2"/>
      <dgm:spPr/>
    </dgm:pt>
    <dgm:pt modelId="{D8D9EDDD-09D7-4CC8-ADBE-AF36F64839E8}" type="pres">
      <dgm:prSet presAssocID="{74017FB0-F76C-4F16-8830-0393D2F8EC10}" presName="hierRoot4" presStyleCnt="0"/>
      <dgm:spPr/>
    </dgm:pt>
    <dgm:pt modelId="{C2AA025A-CCA2-4988-965E-F43B0E127C27}" type="pres">
      <dgm:prSet presAssocID="{74017FB0-F76C-4F16-8830-0393D2F8EC10}" presName="composite4" presStyleCnt="0"/>
      <dgm:spPr/>
    </dgm:pt>
    <dgm:pt modelId="{8E1A4D54-0D0B-47ED-8104-E5FFE7C84902}" type="pres">
      <dgm:prSet presAssocID="{74017FB0-F76C-4F16-8830-0393D2F8EC10}" presName="image4" presStyleLbl="node4" presStyleIdx="1" presStyleCnt="2"/>
      <dgm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A283CAF9-0E77-4D8C-A378-17991CB13D0F}" type="pres">
      <dgm:prSet presAssocID="{74017FB0-F76C-4F16-8830-0393D2F8EC10}" presName="text4" presStyleLbl="revTx" presStyleIdx="4" presStyleCnt="5">
        <dgm:presLayoutVars>
          <dgm:chPref val="3"/>
        </dgm:presLayoutVars>
      </dgm:prSet>
      <dgm:spPr/>
    </dgm:pt>
    <dgm:pt modelId="{95EBA97D-41F1-4A8D-8D4F-E318F6FB712B}" type="pres">
      <dgm:prSet presAssocID="{74017FB0-F76C-4F16-8830-0393D2F8EC10}" presName="hierChild5" presStyleCnt="0"/>
      <dgm:spPr/>
    </dgm:pt>
  </dgm:ptLst>
  <dgm:cxnLst>
    <dgm:cxn modelId="{5DD4A008-2103-49C9-A93F-AB41FAB7EB15}" type="presOf" srcId="{74017FB0-F76C-4F16-8830-0393D2F8EC10}" destId="{A283CAF9-0E77-4D8C-A378-17991CB13D0F}" srcOrd="0" destOrd="0" presId="urn:microsoft.com/office/officeart/2009/layout/CirclePictureHierarchy"/>
    <dgm:cxn modelId="{9CAECA0B-6307-4FBB-B89D-BA980029B3BE}" srcId="{4824C9D0-7B48-47F8-935D-D9483E11A1C0}" destId="{6848F97E-805E-4FB7-9DFE-F9E8CFC4C6E7}" srcOrd="0" destOrd="0" parTransId="{48AD7D91-1FEA-4435-BB15-C26FAC6222DA}" sibTransId="{BC3C1F8A-34CE-4F87-9D8E-0A64E1904743}"/>
    <dgm:cxn modelId="{8F16520D-F209-4533-8FBB-17E20180EB94}" srcId="{9D65C368-5769-4435-BAD7-AD8E208FE96B}" destId="{510114DD-762D-4AA1-8DC6-5B8083ADC8AB}" srcOrd="0" destOrd="0" parTransId="{D6AF8BA4-ADC2-4C2F-BD82-BF1E36206B76}" sibTransId="{5B648652-F66F-43BB-8B2B-3CF6FDDF4959}"/>
    <dgm:cxn modelId="{90212234-586B-4A47-A8FD-051F4A62DA21}" srcId="{510114DD-762D-4AA1-8DC6-5B8083ADC8AB}" destId="{4824C9D0-7B48-47F8-935D-D9483E11A1C0}" srcOrd="0" destOrd="0" parTransId="{4DFCC0F8-8C2E-44BA-9DA1-C9FDBC2AE000}" sibTransId="{68B0F6A1-58A9-43C7-BB1B-6AAAD1397062}"/>
    <dgm:cxn modelId="{28EBED35-6988-4145-8C9B-3A522DC75D13}" type="presOf" srcId="{6848F97E-805E-4FB7-9DFE-F9E8CFC4C6E7}" destId="{E51BC5B2-C014-4DE9-A06C-4D86FAD0C88C}" srcOrd="0" destOrd="0" presId="urn:microsoft.com/office/officeart/2009/layout/CirclePictureHierarchy"/>
    <dgm:cxn modelId="{6EA40A6C-66A6-4F14-B1CB-E03D7CA855AE}" type="presOf" srcId="{510114DD-762D-4AA1-8DC6-5B8083ADC8AB}" destId="{4C2A8574-8031-402E-94AD-7C88D8318D9B}" srcOrd="0" destOrd="0" presId="urn:microsoft.com/office/officeart/2009/layout/CirclePictureHierarchy"/>
    <dgm:cxn modelId="{9D32F74C-CBA4-4835-9285-73FB5F8D27EA}" type="presOf" srcId="{D6AF8BA4-ADC2-4C2F-BD82-BF1E36206B76}" destId="{57C26DE9-3CA6-47F2-958D-57A0326BCE7A}" srcOrd="0" destOrd="0" presId="urn:microsoft.com/office/officeart/2009/layout/CirclePictureHierarchy"/>
    <dgm:cxn modelId="{E5835785-58AD-49D3-ACDC-32368D2A19DA}" type="presOf" srcId="{4DFCC0F8-8C2E-44BA-9DA1-C9FDBC2AE000}" destId="{8E78789C-3CB5-4359-9537-886B308E9707}" srcOrd="0" destOrd="0" presId="urn:microsoft.com/office/officeart/2009/layout/CirclePictureHierarchy"/>
    <dgm:cxn modelId="{0EE4E791-0043-4429-961D-5A385776CDD4}" type="presOf" srcId="{FD9EE1E7-36E3-4606-A936-DF655D1D66E3}" destId="{2300F8FC-34E5-456F-8CFA-1347CE44833A}" srcOrd="0" destOrd="0" presId="urn:microsoft.com/office/officeart/2009/layout/CirclePictureHierarchy"/>
    <dgm:cxn modelId="{A70807A5-68DD-48DF-AE46-10A71C538E05}" type="presOf" srcId="{9EFAE007-C545-49BD-BDCA-F82A7AD13680}" destId="{56A522F5-26A2-41C0-8E46-6D814D984C97}" srcOrd="0" destOrd="0" presId="urn:microsoft.com/office/officeart/2009/layout/CirclePictureHierarchy"/>
    <dgm:cxn modelId="{885615D8-ABAD-45C7-A79C-52166DCEF7C5}" type="presOf" srcId="{48AD7D91-1FEA-4435-BB15-C26FAC6222DA}" destId="{56767223-0157-42D2-A99F-4F152FDB0BDE}" srcOrd="0" destOrd="0" presId="urn:microsoft.com/office/officeart/2009/layout/CirclePictureHierarchy"/>
    <dgm:cxn modelId="{9F732FD9-6BA7-4F2B-928A-EB6896BD2C67}" srcId="{6848F97E-805E-4FB7-9DFE-F9E8CFC4C6E7}" destId="{74017FB0-F76C-4F16-8830-0393D2F8EC10}" srcOrd="0" destOrd="0" parTransId="{9EFAE007-C545-49BD-BDCA-F82A7AD13680}" sibTransId="{742752AF-44C4-4AE3-A4A8-3D93FC493B16}"/>
    <dgm:cxn modelId="{B25575DB-655C-4EBB-8E50-7CF0C2553003}" type="presOf" srcId="{9D65C368-5769-4435-BAD7-AD8E208FE96B}" destId="{BFFFCE7E-6869-4D24-A4D9-F7238515F80A}" srcOrd="0" destOrd="0" presId="urn:microsoft.com/office/officeart/2009/layout/CirclePictureHierarchy"/>
    <dgm:cxn modelId="{BAF3EEDD-0B59-488A-897C-D54525BCE5A0}" srcId="{FD9EE1E7-36E3-4606-A936-DF655D1D66E3}" destId="{9D65C368-5769-4435-BAD7-AD8E208FE96B}" srcOrd="0" destOrd="0" parTransId="{EB48C97F-64D2-444F-A901-3D3BCB90C461}" sibTransId="{F9EC7670-F055-425D-B73A-7B33E50F0F60}"/>
    <dgm:cxn modelId="{DA45A5EC-BBD9-463F-A5FC-06233F7EE7C2}" type="presOf" srcId="{4824C9D0-7B48-47F8-935D-D9483E11A1C0}" destId="{6F545A23-EC04-4387-94EF-CC1C01548165}" srcOrd="0" destOrd="0" presId="urn:microsoft.com/office/officeart/2009/layout/CirclePictureHierarchy"/>
    <dgm:cxn modelId="{590EE973-7871-4E64-96E5-A1562F9E99A4}" type="presParOf" srcId="{2300F8FC-34E5-456F-8CFA-1347CE44833A}" destId="{0593B7C3-5185-40EA-96BD-732756EB00F9}" srcOrd="0" destOrd="0" presId="urn:microsoft.com/office/officeart/2009/layout/CirclePictureHierarchy"/>
    <dgm:cxn modelId="{8178A24E-4F97-4C61-962E-4CD74992F83A}" type="presParOf" srcId="{0593B7C3-5185-40EA-96BD-732756EB00F9}" destId="{5358A492-A2A0-48E6-8E85-583645A6E746}" srcOrd="0" destOrd="0" presId="urn:microsoft.com/office/officeart/2009/layout/CirclePictureHierarchy"/>
    <dgm:cxn modelId="{F1CFFB5D-92D3-4BC5-B79C-0E268C423370}" type="presParOf" srcId="{5358A492-A2A0-48E6-8E85-583645A6E746}" destId="{E3700D85-214A-4FD9-8D70-E9F522D8CBE4}" srcOrd="0" destOrd="0" presId="urn:microsoft.com/office/officeart/2009/layout/CirclePictureHierarchy"/>
    <dgm:cxn modelId="{FE591D83-E71E-41F2-BFD4-3D1043891EFF}" type="presParOf" srcId="{5358A492-A2A0-48E6-8E85-583645A6E746}" destId="{BFFFCE7E-6869-4D24-A4D9-F7238515F80A}" srcOrd="1" destOrd="0" presId="urn:microsoft.com/office/officeart/2009/layout/CirclePictureHierarchy"/>
    <dgm:cxn modelId="{38A2DDAA-294A-4B34-B7CB-10C19D71E814}" type="presParOf" srcId="{0593B7C3-5185-40EA-96BD-732756EB00F9}" destId="{3B544064-BADD-49ED-B9A3-111EB54BCB65}" srcOrd="1" destOrd="0" presId="urn:microsoft.com/office/officeart/2009/layout/CirclePictureHierarchy"/>
    <dgm:cxn modelId="{A5856729-EDC4-425D-8B92-D74313E31D48}" type="presParOf" srcId="{3B544064-BADD-49ED-B9A3-111EB54BCB65}" destId="{57C26DE9-3CA6-47F2-958D-57A0326BCE7A}" srcOrd="0" destOrd="0" presId="urn:microsoft.com/office/officeart/2009/layout/CirclePictureHierarchy"/>
    <dgm:cxn modelId="{BDBB2013-A32D-47D0-8AE4-40E4A0FE8D56}" type="presParOf" srcId="{3B544064-BADD-49ED-B9A3-111EB54BCB65}" destId="{995766BD-5302-4212-BB1B-8B1E5DD20465}" srcOrd="1" destOrd="0" presId="urn:microsoft.com/office/officeart/2009/layout/CirclePictureHierarchy"/>
    <dgm:cxn modelId="{E05C157D-9A47-45F8-80AB-5776198B20F6}" type="presParOf" srcId="{995766BD-5302-4212-BB1B-8B1E5DD20465}" destId="{8E0E95F6-B5D7-4911-B91A-1E69F68C1D20}" srcOrd="0" destOrd="0" presId="urn:microsoft.com/office/officeart/2009/layout/CirclePictureHierarchy"/>
    <dgm:cxn modelId="{3B853774-9EED-45C4-935A-23C2C69FB225}" type="presParOf" srcId="{8E0E95F6-B5D7-4911-B91A-1E69F68C1D20}" destId="{1F226A1D-2070-4E99-9772-04F26AD3CF80}" srcOrd="0" destOrd="0" presId="urn:microsoft.com/office/officeart/2009/layout/CirclePictureHierarchy"/>
    <dgm:cxn modelId="{5C44A709-A90B-41E7-8A53-656245D3C490}" type="presParOf" srcId="{8E0E95F6-B5D7-4911-B91A-1E69F68C1D20}" destId="{4C2A8574-8031-402E-94AD-7C88D8318D9B}" srcOrd="1" destOrd="0" presId="urn:microsoft.com/office/officeart/2009/layout/CirclePictureHierarchy"/>
    <dgm:cxn modelId="{DE6656A8-9250-4A7B-BB54-8C26E23491C3}" type="presParOf" srcId="{995766BD-5302-4212-BB1B-8B1E5DD20465}" destId="{6C10CAAF-A915-4A46-B425-66886CE7C951}" srcOrd="1" destOrd="0" presId="urn:microsoft.com/office/officeart/2009/layout/CirclePictureHierarchy"/>
    <dgm:cxn modelId="{98C5CAC4-2D70-4087-9888-D765613E1B59}" type="presParOf" srcId="{6C10CAAF-A915-4A46-B425-66886CE7C951}" destId="{8E78789C-3CB5-4359-9537-886B308E9707}" srcOrd="0" destOrd="0" presId="urn:microsoft.com/office/officeart/2009/layout/CirclePictureHierarchy"/>
    <dgm:cxn modelId="{1A3059A8-4C3D-431A-8C73-F0E22DDE3622}" type="presParOf" srcId="{6C10CAAF-A915-4A46-B425-66886CE7C951}" destId="{3F1C6E8B-F321-4086-A3AE-43603306E6FE}" srcOrd="1" destOrd="0" presId="urn:microsoft.com/office/officeart/2009/layout/CirclePictureHierarchy"/>
    <dgm:cxn modelId="{24EA5FCF-1768-41A4-A18C-6C64498C71BF}" type="presParOf" srcId="{3F1C6E8B-F321-4086-A3AE-43603306E6FE}" destId="{D5B3C5B5-CF95-41F1-8273-D4D4DEB14A7F}" srcOrd="0" destOrd="0" presId="urn:microsoft.com/office/officeart/2009/layout/CirclePictureHierarchy"/>
    <dgm:cxn modelId="{CD7D3F85-3AD2-4354-A752-A0F8D89F6B67}" type="presParOf" srcId="{D5B3C5B5-CF95-41F1-8273-D4D4DEB14A7F}" destId="{C023C4AB-0F81-447A-9E45-24CA22C73851}" srcOrd="0" destOrd="0" presId="urn:microsoft.com/office/officeart/2009/layout/CirclePictureHierarchy"/>
    <dgm:cxn modelId="{97C60817-F59B-40F9-9A91-C48403720570}" type="presParOf" srcId="{D5B3C5B5-CF95-41F1-8273-D4D4DEB14A7F}" destId="{6F545A23-EC04-4387-94EF-CC1C01548165}" srcOrd="1" destOrd="0" presId="urn:microsoft.com/office/officeart/2009/layout/CirclePictureHierarchy"/>
    <dgm:cxn modelId="{634737B2-EC09-45AA-8779-801E7412E9D6}" type="presParOf" srcId="{3F1C6E8B-F321-4086-A3AE-43603306E6FE}" destId="{9677869D-42BC-4631-A29E-7FC34850BE90}" srcOrd="1" destOrd="0" presId="urn:microsoft.com/office/officeart/2009/layout/CirclePictureHierarchy"/>
    <dgm:cxn modelId="{FA2383FC-5813-4959-BC02-B7CBD007613C}" type="presParOf" srcId="{9677869D-42BC-4631-A29E-7FC34850BE90}" destId="{56767223-0157-42D2-A99F-4F152FDB0BDE}" srcOrd="0" destOrd="0" presId="urn:microsoft.com/office/officeart/2009/layout/CirclePictureHierarchy"/>
    <dgm:cxn modelId="{DB75B1FE-3997-4544-97EA-779020184CFB}" type="presParOf" srcId="{9677869D-42BC-4631-A29E-7FC34850BE90}" destId="{141DCDC3-31EA-41F3-A74E-D5A8AD512851}" srcOrd="1" destOrd="0" presId="urn:microsoft.com/office/officeart/2009/layout/CirclePictureHierarchy"/>
    <dgm:cxn modelId="{C461010E-8BB3-4F4B-A365-CB90088DB443}" type="presParOf" srcId="{141DCDC3-31EA-41F3-A74E-D5A8AD512851}" destId="{96A41AE0-0ED5-42B1-8D53-89FCCCFE18CC}" srcOrd="0" destOrd="0" presId="urn:microsoft.com/office/officeart/2009/layout/CirclePictureHierarchy"/>
    <dgm:cxn modelId="{64D4EB7C-89EB-49DA-99E4-A6F3B57BB12C}" type="presParOf" srcId="{96A41AE0-0ED5-42B1-8D53-89FCCCFE18CC}" destId="{9858B2A7-3894-4760-8593-692C5DB6FE2A}" srcOrd="0" destOrd="0" presId="urn:microsoft.com/office/officeart/2009/layout/CirclePictureHierarchy"/>
    <dgm:cxn modelId="{74E8E9AA-58C7-4CAF-A4B2-63EC5C13B204}" type="presParOf" srcId="{96A41AE0-0ED5-42B1-8D53-89FCCCFE18CC}" destId="{E51BC5B2-C014-4DE9-A06C-4D86FAD0C88C}" srcOrd="1" destOrd="0" presId="urn:microsoft.com/office/officeart/2009/layout/CirclePictureHierarchy"/>
    <dgm:cxn modelId="{4035ADBD-1B5F-4258-A3CD-67F14832119C}" type="presParOf" srcId="{141DCDC3-31EA-41F3-A74E-D5A8AD512851}" destId="{C9941409-084C-4645-B29A-1EBC64F3715D}" srcOrd="1" destOrd="0" presId="urn:microsoft.com/office/officeart/2009/layout/CirclePictureHierarchy"/>
    <dgm:cxn modelId="{7C57B1BA-FE0C-4A14-8A82-B630281E57B5}" type="presParOf" srcId="{C9941409-084C-4645-B29A-1EBC64F3715D}" destId="{56A522F5-26A2-41C0-8E46-6D814D984C97}" srcOrd="0" destOrd="0" presId="urn:microsoft.com/office/officeart/2009/layout/CirclePictureHierarchy"/>
    <dgm:cxn modelId="{6F1BED50-3F30-4E20-97D8-BFCECAD71D6C}" type="presParOf" srcId="{C9941409-084C-4645-B29A-1EBC64F3715D}" destId="{D8D9EDDD-09D7-4CC8-ADBE-AF36F64839E8}" srcOrd="1" destOrd="0" presId="urn:microsoft.com/office/officeart/2009/layout/CirclePictureHierarchy"/>
    <dgm:cxn modelId="{45B47C55-0486-4F09-A49D-C3FCA80E4D86}" type="presParOf" srcId="{D8D9EDDD-09D7-4CC8-ADBE-AF36F64839E8}" destId="{C2AA025A-CCA2-4988-965E-F43B0E127C27}" srcOrd="0" destOrd="0" presId="urn:microsoft.com/office/officeart/2009/layout/CirclePictureHierarchy"/>
    <dgm:cxn modelId="{867CD945-DD76-4D37-8FB9-59E3EAAFDB67}" type="presParOf" srcId="{C2AA025A-CCA2-4988-965E-F43B0E127C27}" destId="{8E1A4D54-0D0B-47ED-8104-E5FFE7C84902}" srcOrd="0" destOrd="0" presId="urn:microsoft.com/office/officeart/2009/layout/CirclePictureHierarchy"/>
    <dgm:cxn modelId="{08891D4E-BE49-452D-9FF3-0F1104AD004F}" type="presParOf" srcId="{C2AA025A-CCA2-4988-965E-F43B0E127C27}" destId="{A283CAF9-0E77-4D8C-A378-17991CB13D0F}" srcOrd="1" destOrd="0" presId="urn:microsoft.com/office/officeart/2009/layout/CirclePictureHierarchy"/>
    <dgm:cxn modelId="{8C7038C7-59C6-4733-AFCB-91D9DF881D81}" type="presParOf" srcId="{D8D9EDDD-09D7-4CC8-ADBE-AF36F64839E8}" destId="{95EBA97D-41F1-4A8D-8D4F-E318F6FB712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D9EE1E7-36E3-4606-A936-DF655D1D66E3}" type="doc">
      <dgm:prSet loTypeId="urn:microsoft.com/office/officeart/2009/layout/CirclePictureHierarchy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D65C368-5769-4435-BAD7-AD8E208FE96B}">
      <dgm:prSet phldrT="[Texte]" custT="1"/>
      <dgm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B48C97F-64D2-444F-A901-3D3BCB90C461}" type="parTrans" cxnId="{BAF3EEDD-0B59-488A-897C-D54525BCE5A0}">
      <dgm:prSet/>
      <dgm:spPr/>
      <dgm:t>
        <a:bodyPr/>
        <a:lstStyle/>
        <a:p>
          <a:endParaRPr lang="fr-FR"/>
        </a:p>
      </dgm:t>
    </dgm:pt>
    <dgm:pt modelId="{F9EC7670-F055-425D-B73A-7B33E50F0F60}" type="sibTrans" cxnId="{BAF3EEDD-0B59-488A-897C-D54525BCE5A0}">
      <dgm:prSet/>
      <dgm:spPr/>
      <dgm:t>
        <a:bodyPr/>
        <a:lstStyle/>
        <a:p>
          <a:endParaRPr lang="fr-FR"/>
        </a:p>
      </dgm:t>
    </dgm:pt>
    <dgm:pt modelId="{510114DD-762D-4AA1-8DC6-5B8083ADC8AB}">
      <dgm:prSet phldrT="[Texte]" custT="1"/>
      <dgm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D6AF8BA4-ADC2-4C2F-BD82-BF1E36206B76}" type="parTrans" cxnId="{8F16520D-F209-4533-8FBB-17E20180EB94}">
      <dgm:prSet/>
      <dgm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5B648652-F66F-43BB-8B2B-3CF6FDDF4959}" type="sibTrans" cxnId="{8F16520D-F209-4533-8FBB-17E20180EB94}">
      <dgm:prSet/>
      <dgm:spPr/>
      <dgm:t>
        <a:bodyPr/>
        <a:lstStyle/>
        <a:p>
          <a:endParaRPr lang="fr-FR"/>
        </a:p>
      </dgm:t>
    </dgm:pt>
    <dgm:pt modelId="{4824C9D0-7B48-47F8-935D-D9483E11A1C0}">
      <dgm:prSet phldrT="[Texte]" custT="1"/>
      <dgm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DFCC0F8-8C2E-44BA-9DA1-C9FDBC2AE000}" type="parTrans" cxnId="{90212234-586B-4A47-A8FD-051F4A62DA21}">
      <dgm:prSet/>
      <dgm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68B0F6A1-58A9-43C7-BB1B-6AAAD1397062}" type="sibTrans" cxnId="{90212234-586B-4A47-A8FD-051F4A62DA21}">
      <dgm:prSet/>
      <dgm:spPr/>
      <dgm:t>
        <a:bodyPr/>
        <a:lstStyle/>
        <a:p>
          <a:endParaRPr lang="fr-FR"/>
        </a:p>
      </dgm:t>
    </dgm:pt>
    <dgm:pt modelId="{6848F97E-805E-4FB7-9DFE-F9E8CFC4C6E7}">
      <dgm:prSet custT="1"/>
      <dgm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8AD7D91-1FEA-4435-BB15-C26FAC6222DA}" type="parTrans" cxnId="{9CAECA0B-6307-4FBB-B89D-BA980029B3BE}">
      <dgm:prSet/>
      <dgm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BC3C1F8A-34CE-4F87-9D8E-0A64E1904743}" type="sibTrans" cxnId="{9CAECA0B-6307-4FBB-B89D-BA980029B3BE}">
      <dgm:prSet/>
      <dgm:spPr/>
      <dgm:t>
        <a:bodyPr/>
        <a:lstStyle/>
        <a:p>
          <a:endParaRPr lang="fr-FR"/>
        </a:p>
      </dgm:t>
    </dgm:pt>
    <dgm:pt modelId="{74017FB0-F76C-4F16-8830-0393D2F8EC10}">
      <dgm:prSet custT="1"/>
      <dgm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FAE007-C545-49BD-BDCA-F82A7AD13680}" type="parTrans" cxnId="{9F732FD9-6BA7-4F2B-928A-EB6896BD2C67}">
      <dgm:prSet/>
      <dgm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742752AF-44C4-4AE3-A4A8-3D93FC493B16}" type="sibTrans" cxnId="{9F732FD9-6BA7-4F2B-928A-EB6896BD2C67}">
      <dgm:prSet/>
      <dgm:spPr/>
      <dgm:t>
        <a:bodyPr/>
        <a:lstStyle/>
        <a:p>
          <a:endParaRPr lang="fr-FR"/>
        </a:p>
      </dgm:t>
    </dgm:pt>
    <dgm:pt modelId="{2300F8FC-34E5-456F-8CFA-1347CE44833A}" type="pres">
      <dgm:prSet presAssocID="{FD9EE1E7-36E3-4606-A936-DF655D1D66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93B7C3-5185-40EA-96BD-732756EB00F9}" type="pres">
      <dgm:prSet presAssocID="{9D65C368-5769-4435-BAD7-AD8E208FE96B}" presName="hierRoot1" presStyleCnt="0"/>
      <dgm:spPr/>
    </dgm:pt>
    <dgm:pt modelId="{5358A492-A2A0-48E6-8E85-583645A6E746}" type="pres">
      <dgm:prSet presAssocID="{9D65C368-5769-4435-BAD7-AD8E208FE96B}" presName="composite" presStyleCnt="0"/>
      <dgm:spPr/>
    </dgm:pt>
    <dgm:pt modelId="{E3700D85-214A-4FD9-8D70-E9F522D8CBE4}" type="pres">
      <dgm:prSet presAssocID="{9D65C368-5769-4435-BAD7-AD8E208FE96B}" presName="image" presStyleLbl="node0" presStyleIdx="0" presStyleCnt="1"/>
      <dgm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BFFFCE7E-6869-4D24-A4D9-F7238515F80A}" type="pres">
      <dgm:prSet presAssocID="{9D65C368-5769-4435-BAD7-AD8E208FE96B}" presName="text" presStyleLbl="revTx" presStyleIdx="0" presStyleCnt="5">
        <dgm:presLayoutVars>
          <dgm:chPref val="3"/>
        </dgm:presLayoutVars>
      </dgm:prSet>
      <dgm:spPr/>
    </dgm:pt>
    <dgm:pt modelId="{3B544064-BADD-49ED-B9A3-111EB54BCB65}" type="pres">
      <dgm:prSet presAssocID="{9D65C368-5769-4435-BAD7-AD8E208FE96B}" presName="hierChild2" presStyleCnt="0"/>
      <dgm:spPr/>
    </dgm:pt>
    <dgm:pt modelId="{57C26DE9-3CA6-47F2-958D-57A0326BCE7A}" type="pres">
      <dgm:prSet presAssocID="{D6AF8BA4-ADC2-4C2F-BD82-BF1E36206B76}" presName="Name10" presStyleLbl="parChTrans1D2" presStyleIdx="0" presStyleCnt="1"/>
      <dgm:spPr/>
    </dgm:pt>
    <dgm:pt modelId="{995766BD-5302-4212-BB1B-8B1E5DD20465}" type="pres">
      <dgm:prSet presAssocID="{510114DD-762D-4AA1-8DC6-5B8083ADC8AB}" presName="hierRoot2" presStyleCnt="0"/>
      <dgm:spPr/>
    </dgm:pt>
    <dgm:pt modelId="{8E0E95F6-B5D7-4911-B91A-1E69F68C1D20}" type="pres">
      <dgm:prSet presAssocID="{510114DD-762D-4AA1-8DC6-5B8083ADC8AB}" presName="composite2" presStyleCnt="0"/>
      <dgm:spPr/>
    </dgm:pt>
    <dgm:pt modelId="{1F226A1D-2070-4E99-9772-04F26AD3CF80}" type="pres">
      <dgm:prSet presAssocID="{510114DD-762D-4AA1-8DC6-5B8083ADC8AB}" presName="image2" presStyleLbl="node2" presStyleIdx="0" presStyleCnt="1"/>
      <dgm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4C2A8574-8031-402E-94AD-7C88D8318D9B}" type="pres">
      <dgm:prSet presAssocID="{510114DD-762D-4AA1-8DC6-5B8083ADC8AB}" presName="text2" presStyleLbl="revTx" presStyleIdx="1" presStyleCnt="5">
        <dgm:presLayoutVars>
          <dgm:chPref val="3"/>
        </dgm:presLayoutVars>
      </dgm:prSet>
      <dgm:spPr/>
    </dgm:pt>
    <dgm:pt modelId="{6C10CAAF-A915-4A46-B425-66886CE7C951}" type="pres">
      <dgm:prSet presAssocID="{510114DD-762D-4AA1-8DC6-5B8083ADC8AB}" presName="hierChild3" presStyleCnt="0"/>
      <dgm:spPr/>
    </dgm:pt>
    <dgm:pt modelId="{8E78789C-3CB5-4359-9537-886B308E9707}" type="pres">
      <dgm:prSet presAssocID="{4DFCC0F8-8C2E-44BA-9DA1-C9FDBC2AE000}" presName="Name17" presStyleLbl="parChTrans1D3" presStyleIdx="0" presStyleCnt="1"/>
      <dgm:spPr/>
    </dgm:pt>
    <dgm:pt modelId="{3F1C6E8B-F321-4086-A3AE-43603306E6FE}" type="pres">
      <dgm:prSet presAssocID="{4824C9D0-7B48-47F8-935D-D9483E11A1C0}" presName="hierRoot3" presStyleCnt="0"/>
      <dgm:spPr/>
    </dgm:pt>
    <dgm:pt modelId="{D5B3C5B5-CF95-41F1-8273-D4D4DEB14A7F}" type="pres">
      <dgm:prSet presAssocID="{4824C9D0-7B48-47F8-935D-D9483E11A1C0}" presName="composite3" presStyleCnt="0"/>
      <dgm:spPr/>
    </dgm:pt>
    <dgm:pt modelId="{C023C4AB-0F81-447A-9E45-24CA22C73851}" type="pres">
      <dgm:prSet presAssocID="{4824C9D0-7B48-47F8-935D-D9483E11A1C0}" presName="image3" presStyleLbl="node3" presStyleIdx="0" presStyleCnt="1"/>
      <dgm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6F545A23-EC04-4387-94EF-CC1C01548165}" type="pres">
      <dgm:prSet presAssocID="{4824C9D0-7B48-47F8-935D-D9483E11A1C0}" presName="text3" presStyleLbl="revTx" presStyleIdx="2" presStyleCnt="5">
        <dgm:presLayoutVars>
          <dgm:chPref val="3"/>
        </dgm:presLayoutVars>
      </dgm:prSet>
      <dgm:spPr/>
    </dgm:pt>
    <dgm:pt modelId="{9677869D-42BC-4631-A29E-7FC34850BE90}" type="pres">
      <dgm:prSet presAssocID="{4824C9D0-7B48-47F8-935D-D9483E11A1C0}" presName="hierChild4" presStyleCnt="0"/>
      <dgm:spPr/>
    </dgm:pt>
    <dgm:pt modelId="{56767223-0157-42D2-A99F-4F152FDB0BDE}" type="pres">
      <dgm:prSet presAssocID="{48AD7D91-1FEA-4435-BB15-C26FAC6222DA}" presName="Name23" presStyleLbl="parChTrans1D4" presStyleIdx="0" presStyleCnt="2"/>
      <dgm:spPr/>
    </dgm:pt>
    <dgm:pt modelId="{141DCDC3-31EA-41F3-A74E-D5A8AD512851}" type="pres">
      <dgm:prSet presAssocID="{6848F97E-805E-4FB7-9DFE-F9E8CFC4C6E7}" presName="hierRoot4" presStyleCnt="0"/>
      <dgm:spPr/>
    </dgm:pt>
    <dgm:pt modelId="{96A41AE0-0ED5-42B1-8D53-89FCCCFE18CC}" type="pres">
      <dgm:prSet presAssocID="{6848F97E-805E-4FB7-9DFE-F9E8CFC4C6E7}" presName="composite4" presStyleCnt="0"/>
      <dgm:spPr/>
    </dgm:pt>
    <dgm:pt modelId="{9858B2A7-3894-4760-8593-692C5DB6FE2A}" type="pres">
      <dgm:prSet presAssocID="{6848F97E-805E-4FB7-9DFE-F9E8CFC4C6E7}" presName="image4" presStyleLbl="node4" presStyleIdx="0" presStyleCnt="2"/>
      <dgm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E51BC5B2-C014-4DE9-A06C-4D86FAD0C88C}" type="pres">
      <dgm:prSet presAssocID="{6848F97E-805E-4FB7-9DFE-F9E8CFC4C6E7}" presName="text4" presStyleLbl="revTx" presStyleIdx="3" presStyleCnt="5">
        <dgm:presLayoutVars>
          <dgm:chPref val="3"/>
        </dgm:presLayoutVars>
      </dgm:prSet>
      <dgm:spPr/>
    </dgm:pt>
    <dgm:pt modelId="{C9941409-084C-4645-B29A-1EBC64F3715D}" type="pres">
      <dgm:prSet presAssocID="{6848F97E-805E-4FB7-9DFE-F9E8CFC4C6E7}" presName="hierChild5" presStyleCnt="0"/>
      <dgm:spPr/>
    </dgm:pt>
    <dgm:pt modelId="{56A522F5-26A2-41C0-8E46-6D814D984C97}" type="pres">
      <dgm:prSet presAssocID="{9EFAE007-C545-49BD-BDCA-F82A7AD13680}" presName="Name23" presStyleLbl="parChTrans1D4" presStyleIdx="1" presStyleCnt="2"/>
      <dgm:spPr/>
    </dgm:pt>
    <dgm:pt modelId="{D8D9EDDD-09D7-4CC8-ADBE-AF36F64839E8}" type="pres">
      <dgm:prSet presAssocID="{74017FB0-F76C-4F16-8830-0393D2F8EC10}" presName="hierRoot4" presStyleCnt="0"/>
      <dgm:spPr/>
    </dgm:pt>
    <dgm:pt modelId="{C2AA025A-CCA2-4988-965E-F43B0E127C27}" type="pres">
      <dgm:prSet presAssocID="{74017FB0-F76C-4F16-8830-0393D2F8EC10}" presName="composite4" presStyleCnt="0"/>
      <dgm:spPr/>
    </dgm:pt>
    <dgm:pt modelId="{8E1A4D54-0D0B-47ED-8104-E5FFE7C84902}" type="pres">
      <dgm:prSet presAssocID="{74017FB0-F76C-4F16-8830-0393D2F8EC10}" presName="image4" presStyleLbl="node4" presStyleIdx="1" presStyleCnt="2"/>
      <dgm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A283CAF9-0E77-4D8C-A378-17991CB13D0F}" type="pres">
      <dgm:prSet presAssocID="{74017FB0-F76C-4F16-8830-0393D2F8EC10}" presName="text4" presStyleLbl="revTx" presStyleIdx="4" presStyleCnt="5">
        <dgm:presLayoutVars>
          <dgm:chPref val="3"/>
        </dgm:presLayoutVars>
      </dgm:prSet>
      <dgm:spPr/>
    </dgm:pt>
    <dgm:pt modelId="{95EBA97D-41F1-4A8D-8D4F-E318F6FB712B}" type="pres">
      <dgm:prSet presAssocID="{74017FB0-F76C-4F16-8830-0393D2F8EC10}" presName="hierChild5" presStyleCnt="0"/>
      <dgm:spPr/>
    </dgm:pt>
  </dgm:ptLst>
  <dgm:cxnLst>
    <dgm:cxn modelId="{5DD4A008-2103-49C9-A93F-AB41FAB7EB15}" type="presOf" srcId="{74017FB0-F76C-4F16-8830-0393D2F8EC10}" destId="{A283CAF9-0E77-4D8C-A378-17991CB13D0F}" srcOrd="0" destOrd="0" presId="urn:microsoft.com/office/officeart/2009/layout/CirclePictureHierarchy"/>
    <dgm:cxn modelId="{9CAECA0B-6307-4FBB-B89D-BA980029B3BE}" srcId="{4824C9D0-7B48-47F8-935D-D9483E11A1C0}" destId="{6848F97E-805E-4FB7-9DFE-F9E8CFC4C6E7}" srcOrd="0" destOrd="0" parTransId="{48AD7D91-1FEA-4435-BB15-C26FAC6222DA}" sibTransId="{BC3C1F8A-34CE-4F87-9D8E-0A64E1904743}"/>
    <dgm:cxn modelId="{8F16520D-F209-4533-8FBB-17E20180EB94}" srcId="{9D65C368-5769-4435-BAD7-AD8E208FE96B}" destId="{510114DD-762D-4AA1-8DC6-5B8083ADC8AB}" srcOrd="0" destOrd="0" parTransId="{D6AF8BA4-ADC2-4C2F-BD82-BF1E36206B76}" sibTransId="{5B648652-F66F-43BB-8B2B-3CF6FDDF4959}"/>
    <dgm:cxn modelId="{90212234-586B-4A47-A8FD-051F4A62DA21}" srcId="{510114DD-762D-4AA1-8DC6-5B8083ADC8AB}" destId="{4824C9D0-7B48-47F8-935D-D9483E11A1C0}" srcOrd="0" destOrd="0" parTransId="{4DFCC0F8-8C2E-44BA-9DA1-C9FDBC2AE000}" sibTransId="{68B0F6A1-58A9-43C7-BB1B-6AAAD1397062}"/>
    <dgm:cxn modelId="{28EBED35-6988-4145-8C9B-3A522DC75D13}" type="presOf" srcId="{6848F97E-805E-4FB7-9DFE-F9E8CFC4C6E7}" destId="{E51BC5B2-C014-4DE9-A06C-4D86FAD0C88C}" srcOrd="0" destOrd="0" presId="urn:microsoft.com/office/officeart/2009/layout/CirclePictureHierarchy"/>
    <dgm:cxn modelId="{6EA40A6C-66A6-4F14-B1CB-E03D7CA855AE}" type="presOf" srcId="{510114DD-762D-4AA1-8DC6-5B8083ADC8AB}" destId="{4C2A8574-8031-402E-94AD-7C88D8318D9B}" srcOrd="0" destOrd="0" presId="urn:microsoft.com/office/officeart/2009/layout/CirclePictureHierarchy"/>
    <dgm:cxn modelId="{9D32F74C-CBA4-4835-9285-73FB5F8D27EA}" type="presOf" srcId="{D6AF8BA4-ADC2-4C2F-BD82-BF1E36206B76}" destId="{57C26DE9-3CA6-47F2-958D-57A0326BCE7A}" srcOrd="0" destOrd="0" presId="urn:microsoft.com/office/officeart/2009/layout/CirclePictureHierarchy"/>
    <dgm:cxn modelId="{E5835785-58AD-49D3-ACDC-32368D2A19DA}" type="presOf" srcId="{4DFCC0F8-8C2E-44BA-9DA1-C9FDBC2AE000}" destId="{8E78789C-3CB5-4359-9537-886B308E9707}" srcOrd="0" destOrd="0" presId="urn:microsoft.com/office/officeart/2009/layout/CirclePictureHierarchy"/>
    <dgm:cxn modelId="{0EE4E791-0043-4429-961D-5A385776CDD4}" type="presOf" srcId="{FD9EE1E7-36E3-4606-A936-DF655D1D66E3}" destId="{2300F8FC-34E5-456F-8CFA-1347CE44833A}" srcOrd="0" destOrd="0" presId="urn:microsoft.com/office/officeart/2009/layout/CirclePictureHierarchy"/>
    <dgm:cxn modelId="{A70807A5-68DD-48DF-AE46-10A71C538E05}" type="presOf" srcId="{9EFAE007-C545-49BD-BDCA-F82A7AD13680}" destId="{56A522F5-26A2-41C0-8E46-6D814D984C97}" srcOrd="0" destOrd="0" presId="urn:microsoft.com/office/officeart/2009/layout/CirclePictureHierarchy"/>
    <dgm:cxn modelId="{885615D8-ABAD-45C7-A79C-52166DCEF7C5}" type="presOf" srcId="{48AD7D91-1FEA-4435-BB15-C26FAC6222DA}" destId="{56767223-0157-42D2-A99F-4F152FDB0BDE}" srcOrd="0" destOrd="0" presId="urn:microsoft.com/office/officeart/2009/layout/CirclePictureHierarchy"/>
    <dgm:cxn modelId="{9F732FD9-6BA7-4F2B-928A-EB6896BD2C67}" srcId="{6848F97E-805E-4FB7-9DFE-F9E8CFC4C6E7}" destId="{74017FB0-F76C-4F16-8830-0393D2F8EC10}" srcOrd="0" destOrd="0" parTransId="{9EFAE007-C545-49BD-BDCA-F82A7AD13680}" sibTransId="{742752AF-44C4-4AE3-A4A8-3D93FC493B16}"/>
    <dgm:cxn modelId="{B25575DB-655C-4EBB-8E50-7CF0C2553003}" type="presOf" srcId="{9D65C368-5769-4435-BAD7-AD8E208FE96B}" destId="{BFFFCE7E-6869-4D24-A4D9-F7238515F80A}" srcOrd="0" destOrd="0" presId="urn:microsoft.com/office/officeart/2009/layout/CirclePictureHierarchy"/>
    <dgm:cxn modelId="{BAF3EEDD-0B59-488A-897C-D54525BCE5A0}" srcId="{FD9EE1E7-36E3-4606-A936-DF655D1D66E3}" destId="{9D65C368-5769-4435-BAD7-AD8E208FE96B}" srcOrd="0" destOrd="0" parTransId="{EB48C97F-64D2-444F-A901-3D3BCB90C461}" sibTransId="{F9EC7670-F055-425D-B73A-7B33E50F0F60}"/>
    <dgm:cxn modelId="{DA45A5EC-BBD9-463F-A5FC-06233F7EE7C2}" type="presOf" srcId="{4824C9D0-7B48-47F8-935D-D9483E11A1C0}" destId="{6F545A23-EC04-4387-94EF-CC1C01548165}" srcOrd="0" destOrd="0" presId="urn:microsoft.com/office/officeart/2009/layout/CirclePictureHierarchy"/>
    <dgm:cxn modelId="{590EE973-7871-4E64-96E5-A1562F9E99A4}" type="presParOf" srcId="{2300F8FC-34E5-456F-8CFA-1347CE44833A}" destId="{0593B7C3-5185-40EA-96BD-732756EB00F9}" srcOrd="0" destOrd="0" presId="urn:microsoft.com/office/officeart/2009/layout/CirclePictureHierarchy"/>
    <dgm:cxn modelId="{8178A24E-4F97-4C61-962E-4CD74992F83A}" type="presParOf" srcId="{0593B7C3-5185-40EA-96BD-732756EB00F9}" destId="{5358A492-A2A0-48E6-8E85-583645A6E746}" srcOrd="0" destOrd="0" presId="urn:microsoft.com/office/officeart/2009/layout/CirclePictureHierarchy"/>
    <dgm:cxn modelId="{F1CFFB5D-92D3-4BC5-B79C-0E268C423370}" type="presParOf" srcId="{5358A492-A2A0-48E6-8E85-583645A6E746}" destId="{E3700D85-214A-4FD9-8D70-E9F522D8CBE4}" srcOrd="0" destOrd="0" presId="urn:microsoft.com/office/officeart/2009/layout/CirclePictureHierarchy"/>
    <dgm:cxn modelId="{FE591D83-E71E-41F2-BFD4-3D1043891EFF}" type="presParOf" srcId="{5358A492-A2A0-48E6-8E85-583645A6E746}" destId="{BFFFCE7E-6869-4D24-A4D9-F7238515F80A}" srcOrd="1" destOrd="0" presId="urn:microsoft.com/office/officeart/2009/layout/CirclePictureHierarchy"/>
    <dgm:cxn modelId="{38A2DDAA-294A-4B34-B7CB-10C19D71E814}" type="presParOf" srcId="{0593B7C3-5185-40EA-96BD-732756EB00F9}" destId="{3B544064-BADD-49ED-B9A3-111EB54BCB65}" srcOrd="1" destOrd="0" presId="urn:microsoft.com/office/officeart/2009/layout/CirclePictureHierarchy"/>
    <dgm:cxn modelId="{A5856729-EDC4-425D-8B92-D74313E31D48}" type="presParOf" srcId="{3B544064-BADD-49ED-B9A3-111EB54BCB65}" destId="{57C26DE9-3CA6-47F2-958D-57A0326BCE7A}" srcOrd="0" destOrd="0" presId="urn:microsoft.com/office/officeart/2009/layout/CirclePictureHierarchy"/>
    <dgm:cxn modelId="{BDBB2013-A32D-47D0-8AE4-40E4A0FE8D56}" type="presParOf" srcId="{3B544064-BADD-49ED-B9A3-111EB54BCB65}" destId="{995766BD-5302-4212-BB1B-8B1E5DD20465}" srcOrd="1" destOrd="0" presId="urn:microsoft.com/office/officeart/2009/layout/CirclePictureHierarchy"/>
    <dgm:cxn modelId="{E05C157D-9A47-45F8-80AB-5776198B20F6}" type="presParOf" srcId="{995766BD-5302-4212-BB1B-8B1E5DD20465}" destId="{8E0E95F6-B5D7-4911-B91A-1E69F68C1D20}" srcOrd="0" destOrd="0" presId="urn:microsoft.com/office/officeart/2009/layout/CirclePictureHierarchy"/>
    <dgm:cxn modelId="{3B853774-9EED-45C4-935A-23C2C69FB225}" type="presParOf" srcId="{8E0E95F6-B5D7-4911-B91A-1E69F68C1D20}" destId="{1F226A1D-2070-4E99-9772-04F26AD3CF80}" srcOrd="0" destOrd="0" presId="urn:microsoft.com/office/officeart/2009/layout/CirclePictureHierarchy"/>
    <dgm:cxn modelId="{5C44A709-A90B-41E7-8A53-656245D3C490}" type="presParOf" srcId="{8E0E95F6-B5D7-4911-B91A-1E69F68C1D20}" destId="{4C2A8574-8031-402E-94AD-7C88D8318D9B}" srcOrd="1" destOrd="0" presId="urn:microsoft.com/office/officeart/2009/layout/CirclePictureHierarchy"/>
    <dgm:cxn modelId="{DE6656A8-9250-4A7B-BB54-8C26E23491C3}" type="presParOf" srcId="{995766BD-5302-4212-BB1B-8B1E5DD20465}" destId="{6C10CAAF-A915-4A46-B425-66886CE7C951}" srcOrd="1" destOrd="0" presId="urn:microsoft.com/office/officeart/2009/layout/CirclePictureHierarchy"/>
    <dgm:cxn modelId="{98C5CAC4-2D70-4087-9888-D765613E1B59}" type="presParOf" srcId="{6C10CAAF-A915-4A46-B425-66886CE7C951}" destId="{8E78789C-3CB5-4359-9537-886B308E9707}" srcOrd="0" destOrd="0" presId="urn:microsoft.com/office/officeart/2009/layout/CirclePictureHierarchy"/>
    <dgm:cxn modelId="{1A3059A8-4C3D-431A-8C73-F0E22DDE3622}" type="presParOf" srcId="{6C10CAAF-A915-4A46-B425-66886CE7C951}" destId="{3F1C6E8B-F321-4086-A3AE-43603306E6FE}" srcOrd="1" destOrd="0" presId="urn:microsoft.com/office/officeart/2009/layout/CirclePictureHierarchy"/>
    <dgm:cxn modelId="{24EA5FCF-1768-41A4-A18C-6C64498C71BF}" type="presParOf" srcId="{3F1C6E8B-F321-4086-A3AE-43603306E6FE}" destId="{D5B3C5B5-CF95-41F1-8273-D4D4DEB14A7F}" srcOrd="0" destOrd="0" presId="urn:microsoft.com/office/officeart/2009/layout/CirclePictureHierarchy"/>
    <dgm:cxn modelId="{CD7D3F85-3AD2-4354-A752-A0F8D89F6B67}" type="presParOf" srcId="{D5B3C5B5-CF95-41F1-8273-D4D4DEB14A7F}" destId="{C023C4AB-0F81-447A-9E45-24CA22C73851}" srcOrd="0" destOrd="0" presId="urn:microsoft.com/office/officeart/2009/layout/CirclePictureHierarchy"/>
    <dgm:cxn modelId="{97C60817-F59B-40F9-9A91-C48403720570}" type="presParOf" srcId="{D5B3C5B5-CF95-41F1-8273-D4D4DEB14A7F}" destId="{6F545A23-EC04-4387-94EF-CC1C01548165}" srcOrd="1" destOrd="0" presId="urn:microsoft.com/office/officeart/2009/layout/CirclePictureHierarchy"/>
    <dgm:cxn modelId="{634737B2-EC09-45AA-8779-801E7412E9D6}" type="presParOf" srcId="{3F1C6E8B-F321-4086-A3AE-43603306E6FE}" destId="{9677869D-42BC-4631-A29E-7FC34850BE90}" srcOrd="1" destOrd="0" presId="urn:microsoft.com/office/officeart/2009/layout/CirclePictureHierarchy"/>
    <dgm:cxn modelId="{FA2383FC-5813-4959-BC02-B7CBD007613C}" type="presParOf" srcId="{9677869D-42BC-4631-A29E-7FC34850BE90}" destId="{56767223-0157-42D2-A99F-4F152FDB0BDE}" srcOrd="0" destOrd="0" presId="urn:microsoft.com/office/officeart/2009/layout/CirclePictureHierarchy"/>
    <dgm:cxn modelId="{DB75B1FE-3997-4544-97EA-779020184CFB}" type="presParOf" srcId="{9677869D-42BC-4631-A29E-7FC34850BE90}" destId="{141DCDC3-31EA-41F3-A74E-D5A8AD512851}" srcOrd="1" destOrd="0" presId="urn:microsoft.com/office/officeart/2009/layout/CirclePictureHierarchy"/>
    <dgm:cxn modelId="{C461010E-8BB3-4F4B-A365-CB90088DB443}" type="presParOf" srcId="{141DCDC3-31EA-41F3-A74E-D5A8AD512851}" destId="{96A41AE0-0ED5-42B1-8D53-89FCCCFE18CC}" srcOrd="0" destOrd="0" presId="urn:microsoft.com/office/officeart/2009/layout/CirclePictureHierarchy"/>
    <dgm:cxn modelId="{64D4EB7C-89EB-49DA-99E4-A6F3B57BB12C}" type="presParOf" srcId="{96A41AE0-0ED5-42B1-8D53-89FCCCFE18CC}" destId="{9858B2A7-3894-4760-8593-692C5DB6FE2A}" srcOrd="0" destOrd="0" presId="urn:microsoft.com/office/officeart/2009/layout/CirclePictureHierarchy"/>
    <dgm:cxn modelId="{74E8E9AA-58C7-4CAF-A4B2-63EC5C13B204}" type="presParOf" srcId="{96A41AE0-0ED5-42B1-8D53-89FCCCFE18CC}" destId="{E51BC5B2-C014-4DE9-A06C-4D86FAD0C88C}" srcOrd="1" destOrd="0" presId="urn:microsoft.com/office/officeart/2009/layout/CirclePictureHierarchy"/>
    <dgm:cxn modelId="{4035ADBD-1B5F-4258-A3CD-67F14832119C}" type="presParOf" srcId="{141DCDC3-31EA-41F3-A74E-D5A8AD512851}" destId="{C9941409-084C-4645-B29A-1EBC64F3715D}" srcOrd="1" destOrd="0" presId="urn:microsoft.com/office/officeart/2009/layout/CirclePictureHierarchy"/>
    <dgm:cxn modelId="{7C57B1BA-FE0C-4A14-8A82-B630281E57B5}" type="presParOf" srcId="{C9941409-084C-4645-B29A-1EBC64F3715D}" destId="{56A522F5-26A2-41C0-8E46-6D814D984C97}" srcOrd="0" destOrd="0" presId="urn:microsoft.com/office/officeart/2009/layout/CirclePictureHierarchy"/>
    <dgm:cxn modelId="{6F1BED50-3F30-4E20-97D8-BFCECAD71D6C}" type="presParOf" srcId="{C9941409-084C-4645-B29A-1EBC64F3715D}" destId="{D8D9EDDD-09D7-4CC8-ADBE-AF36F64839E8}" srcOrd="1" destOrd="0" presId="urn:microsoft.com/office/officeart/2009/layout/CirclePictureHierarchy"/>
    <dgm:cxn modelId="{45B47C55-0486-4F09-A49D-C3FCA80E4D86}" type="presParOf" srcId="{D8D9EDDD-09D7-4CC8-ADBE-AF36F64839E8}" destId="{C2AA025A-CCA2-4988-965E-F43B0E127C27}" srcOrd="0" destOrd="0" presId="urn:microsoft.com/office/officeart/2009/layout/CirclePictureHierarchy"/>
    <dgm:cxn modelId="{867CD945-DD76-4D37-8FB9-59E3EAAFDB67}" type="presParOf" srcId="{C2AA025A-CCA2-4988-965E-F43B0E127C27}" destId="{8E1A4D54-0D0B-47ED-8104-E5FFE7C84902}" srcOrd="0" destOrd="0" presId="urn:microsoft.com/office/officeart/2009/layout/CirclePictureHierarchy"/>
    <dgm:cxn modelId="{08891D4E-BE49-452D-9FF3-0F1104AD004F}" type="presParOf" srcId="{C2AA025A-CCA2-4988-965E-F43B0E127C27}" destId="{A283CAF9-0E77-4D8C-A378-17991CB13D0F}" srcOrd="1" destOrd="0" presId="urn:microsoft.com/office/officeart/2009/layout/CirclePictureHierarchy"/>
    <dgm:cxn modelId="{8C7038C7-59C6-4733-AFCB-91D9DF881D81}" type="presParOf" srcId="{D8D9EDDD-09D7-4CC8-ADBE-AF36F64839E8}" destId="{95EBA97D-41F1-4A8D-8D4F-E318F6FB712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FD9EE1E7-36E3-4606-A936-DF655D1D66E3}" type="doc">
      <dgm:prSet loTypeId="urn:microsoft.com/office/officeart/2009/layout/CirclePictureHierarchy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D65C368-5769-4435-BAD7-AD8E208FE96B}">
      <dgm:prSet phldrT="[Texte]" custT="1"/>
      <dgm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B48C97F-64D2-444F-A901-3D3BCB90C461}" type="parTrans" cxnId="{BAF3EEDD-0B59-488A-897C-D54525BCE5A0}">
      <dgm:prSet/>
      <dgm:spPr/>
      <dgm:t>
        <a:bodyPr/>
        <a:lstStyle/>
        <a:p>
          <a:endParaRPr lang="fr-FR"/>
        </a:p>
      </dgm:t>
    </dgm:pt>
    <dgm:pt modelId="{F9EC7670-F055-425D-B73A-7B33E50F0F60}" type="sibTrans" cxnId="{BAF3EEDD-0B59-488A-897C-D54525BCE5A0}">
      <dgm:prSet/>
      <dgm:spPr/>
      <dgm:t>
        <a:bodyPr/>
        <a:lstStyle/>
        <a:p>
          <a:endParaRPr lang="fr-FR"/>
        </a:p>
      </dgm:t>
    </dgm:pt>
    <dgm:pt modelId="{510114DD-762D-4AA1-8DC6-5B8083ADC8AB}">
      <dgm:prSet phldrT="[Texte]" custT="1"/>
      <dgm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D6AF8BA4-ADC2-4C2F-BD82-BF1E36206B76}" type="parTrans" cxnId="{8F16520D-F209-4533-8FBB-17E20180EB94}">
      <dgm:prSet/>
      <dgm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5B648652-F66F-43BB-8B2B-3CF6FDDF4959}" type="sibTrans" cxnId="{8F16520D-F209-4533-8FBB-17E20180EB94}">
      <dgm:prSet/>
      <dgm:spPr/>
      <dgm:t>
        <a:bodyPr/>
        <a:lstStyle/>
        <a:p>
          <a:endParaRPr lang="fr-FR"/>
        </a:p>
      </dgm:t>
    </dgm:pt>
    <dgm:pt modelId="{4824C9D0-7B48-47F8-935D-D9483E11A1C0}">
      <dgm:prSet phldrT="[Texte]" custT="1"/>
      <dgm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DFCC0F8-8C2E-44BA-9DA1-C9FDBC2AE000}" type="parTrans" cxnId="{90212234-586B-4A47-A8FD-051F4A62DA21}">
      <dgm:prSet/>
      <dgm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68B0F6A1-58A9-43C7-BB1B-6AAAD1397062}" type="sibTrans" cxnId="{90212234-586B-4A47-A8FD-051F4A62DA21}">
      <dgm:prSet/>
      <dgm:spPr/>
      <dgm:t>
        <a:bodyPr/>
        <a:lstStyle/>
        <a:p>
          <a:endParaRPr lang="fr-FR"/>
        </a:p>
      </dgm:t>
    </dgm:pt>
    <dgm:pt modelId="{6848F97E-805E-4FB7-9DFE-F9E8CFC4C6E7}">
      <dgm:prSet custT="1"/>
      <dgm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8AD7D91-1FEA-4435-BB15-C26FAC6222DA}" type="parTrans" cxnId="{9CAECA0B-6307-4FBB-B89D-BA980029B3BE}">
      <dgm:prSet/>
      <dgm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BC3C1F8A-34CE-4F87-9D8E-0A64E1904743}" type="sibTrans" cxnId="{9CAECA0B-6307-4FBB-B89D-BA980029B3BE}">
      <dgm:prSet/>
      <dgm:spPr/>
      <dgm:t>
        <a:bodyPr/>
        <a:lstStyle/>
        <a:p>
          <a:endParaRPr lang="fr-FR"/>
        </a:p>
      </dgm:t>
    </dgm:pt>
    <dgm:pt modelId="{74017FB0-F76C-4F16-8830-0393D2F8EC10}">
      <dgm:prSet custT="1"/>
      <dgm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FAE007-C545-49BD-BDCA-F82A7AD13680}" type="parTrans" cxnId="{9F732FD9-6BA7-4F2B-928A-EB6896BD2C67}">
      <dgm:prSet/>
      <dgm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742752AF-44C4-4AE3-A4A8-3D93FC493B16}" type="sibTrans" cxnId="{9F732FD9-6BA7-4F2B-928A-EB6896BD2C67}">
      <dgm:prSet/>
      <dgm:spPr/>
      <dgm:t>
        <a:bodyPr/>
        <a:lstStyle/>
        <a:p>
          <a:endParaRPr lang="fr-FR"/>
        </a:p>
      </dgm:t>
    </dgm:pt>
    <dgm:pt modelId="{2300F8FC-34E5-456F-8CFA-1347CE44833A}" type="pres">
      <dgm:prSet presAssocID="{FD9EE1E7-36E3-4606-A936-DF655D1D66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93B7C3-5185-40EA-96BD-732756EB00F9}" type="pres">
      <dgm:prSet presAssocID="{9D65C368-5769-4435-BAD7-AD8E208FE96B}" presName="hierRoot1" presStyleCnt="0"/>
      <dgm:spPr/>
    </dgm:pt>
    <dgm:pt modelId="{5358A492-A2A0-48E6-8E85-583645A6E746}" type="pres">
      <dgm:prSet presAssocID="{9D65C368-5769-4435-BAD7-AD8E208FE96B}" presName="composite" presStyleCnt="0"/>
      <dgm:spPr/>
    </dgm:pt>
    <dgm:pt modelId="{E3700D85-214A-4FD9-8D70-E9F522D8CBE4}" type="pres">
      <dgm:prSet presAssocID="{9D65C368-5769-4435-BAD7-AD8E208FE96B}" presName="image" presStyleLbl="node0" presStyleIdx="0" presStyleCnt="1"/>
      <dgm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BFFFCE7E-6869-4D24-A4D9-F7238515F80A}" type="pres">
      <dgm:prSet presAssocID="{9D65C368-5769-4435-BAD7-AD8E208FE96B}" presName="text" presStyleLbl="revTx" presStyleIdx="0" presStyleCnt="5">
        <dgm:presLayoutVars>
          <dgm:chPref val="3"/>
        </dgm:presLayoutVars>
      </dgm:prSet>
      <dgm:spPr/>
    </dgm:pt>
    <dgm:pt modelId="{3B544064-BADD-49ED-B9A3-111EB54BCB65}" type="pres">
      <dgm:prSet presAssocID="{9D65C368-5769-4435-BAD7-AD8E208FE96B}" presName="hierChild2" presStyleCnt="0"/>
      <dgm:spPr/>
    </dgm:pt>
    <dgm:pt modelId="{57C26DE9-3CA6-47F2-958D-57A0326BCE7A}" type="pres">
      <dgm:prSet presAssocID="{D6AF8BA4-ADC2-4C2F-BD82-BF1E36206B76}" presName="Name10" presStyleLbl="parChTrans1D2" presStyleIdx="0" presStyleCnt="1"/>
      <dgm:spPr/>
    </dgm:pt>
    <dgm:pt modelId="{995766BD-5302-4212-BB1B-8B1E5DD20465}" type="pres">
      <dgm:prSet presAssocID="{510114DD-762D-4AA1-8DC6-5B8083ADC8AB}" presName="hierRoot2" presStyleCnt="0"/>
      <dgm:spPr/>
    </dgm:pt>
    <dgm:pt modelId="{8E0E95F6-B5D7-4911-B91A-1E69F68C1D20}" type="pres">
      <dgm:prSet presAssocID="{510114DD-762D-4AA1-8DC6-5B8083ADC8AB}" presName="composite2" presStyleCnt="0"/>
      <dgm:spPr/>
    </dgm:pt>
    <dgm:pt modelId="{1F226A1D-2070-4E99-9772-04F26AD3CF80}" type="pres">
      <dgm:prSet presAssocID="{510114DD-762D-4AA1-8DC6-5B8083ADC8AB}" presName="image2" presStyleLbl="node2" presStyleIdx="0" presStyleCnt="1"/>
      <dgm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4C2A8574-8031-402E-94AD-7C88D8318D9B}" type="pres">
      <dgm:prSet presAssocID="{510114DD-762D-4AA1-8DC6-5B8083ADC8AB}" presName="text2" presStyleLbl="revTx" presStyleIdx="1" presStyleCnt="5">
        <dgm:presLayoutVars>
          <dgm:chPref val="3"/>
        </dgm:presLayoutVars>
      </dgm:prSet>
      <dgm:spPr/>
    </dgm:pt>
    <dgm:pt modelId="{6C10CAAF-A915-4A46-B425-66886CE7C951}" type="pres">
      <dgm:prSet presAssocID="{510114DD-762D-4AA1-8DC6-5B8083ADC8AB}" presName="hierChild3" presStyleCnt="0"/>
      <dgm:spPr/>
    </dgm:pt>
    <dgm:pt modelId="{8E78789C-3CB5-4359-9537-886B308E9707}" type="pres">
      <dgm:prSet presAssocID="{4DFCC0F8-8C2E-44BA-9DA1-C9FDBC2AE000}" presName="Name17" presStyleLbl="parChTrans1D3" presStyleIdx="0" presStyleCnt="1"/>
      <dgm:spPr/>
    </dgm:pt>
    <dgm:pt modelId="{3F1C6E8B-F321-4086-A3AE-43603306E6FE}" type="pres">
      <dgm:prSet presAssocID="{4824C9D0-7B48-47F8-935D-D9483E11A1C0}" presName="hierRoot3" presStyleCnt="0"/>
      <dgm:spPr/>
    </dgm:pt>
    <dgm:pt modelId="{D5B3C5B5-CF95-41F1-8273-D4D4DEB14A7F}" type="pres">
      <dgm:prSet presAssocID="{4824C9D0-7B48-47F8-935D-D9483E11A1C0}" presName="composite3" presStyleCnt="0"/>
      <dgm:spPr/>
    </dgm:pt>
    <dgm:pt modelId="{C023C4AB-0F81-447A-9E45-24CA22C73851}" type="pres">
      <dgm:prSet presAssocID="{4824C9D0-7B48-47F8-935D-D9483E11A1C0}" presName="image3" presStyleLbl="node3" presStyleIdx="0" presStyleCnt="1"/>
      <dgm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6F545A23-EC04-4387-94EF-CC1C01548165}" type="pres">
      <dgm:prSet presAssocID="{4824C9D0-7B48-47F8-935D-D9483E11A1C0}" presName="text3" presStyleLbl="revTx" presStyleIdx="2" presStyleCnt="5">
        <dgm:presLayoutVars>
          <dgm:chPref val="3"/>
        </dgm:presLayoutVars>
      </dgm:prSet>
      <dgm:spPr/>
    </dgm:pt>
    <dgm:pt modelId="{9677869D-42BC-4631-A29E-7FC34850BE90}" type="pres">
      <dgm:prSet presAssocID="{4824C9D0-7B48-47F8-935D-D9483E11A1C0}" presName="hierChild4" presStyleCnt="0"/>
      <dgm:spPr/>
    </dgm:pt>
    <dgm:pt modelId="{56767223-0157-42D2-A99F-4F152FDB0BDE}" type="pres">
      <dgm:prSet presAssocID="{48AD7D91-1FEA-4435-BB15-C26FAC6222DA}" presName="Name23" presStyleLbl="parChTrans1D4" presStyleIdx="0" presStyleCnt="2"/>
      <dgm:spPr/>
    </dgm:pt>
    <dgm:pt modelId="{141DCDC3-31EA-41F3-A74E-D5A8AD512851}" type="pres">
      <dgm:prSet presAssocID="{6848F97E-805E-4FB7-9DFE-F9E8CFC4C6E7}" presName="hierRoot4" presStyleCnt="0"/>
      <dgm:spPr/>
    </dgm:pt>
    <dgm:pt modelId="{96A41AE0-0ED5-42B1-8D53-89FCCCFE18CC}" type="pres">
      <dgm:prSet presAssocID="{6848F97E-805E-4FB7-9DFE-F9E8CFC4C6E7}" presName="composite4" presStyleCnt="0"/>
      <dgm:spPr/>
    </dgm:pt>
    <dgm:pt modelId="{9858B2A7-3894-4760-8593-692C5DB6FE2A}" type="pres">
      <dgm:prSet presAssocID="{6848F97E-805E-4FB7-9DFE-F9E8CFC4C6E7}" presName="image4" presStyleLbl="node4" presStyleIdx="0" presStyleCnt="2"/>
      <dgm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E51BC5B2-C014-4DE9-A06C-4D86FAD0C88C}" type="pres">
      <dgm:prSet presAssocID="{6848F97E-805E-4FB7-9DFE-F9E8CFC4C6E7}" presName="text4" presStyleLbl="revTx" presStyleIdx="3" presStyleCnt="5">
        <dgm:presLayoutVars>
          <dgm:chPref val="3"/>
        </dgm:presLayoutVars>
      </dgm:prSet>
      <dgm:spPr/>
    </dgm:pt>
    <dgm:pt modelId="{C9941409-084C-4645-B29A-1EBC64F3715D}" type="pres">
      <dgm:prSet presAssocID="{6848F97E-805E-4FB7-9DFE-F9E8CFC4C6E7}" presName="hierChild5" presStyleCnt="0"/>
      <dgm:spPr/>
    </dgm:pt>
    <dgm:pt modelId="{56A522F5-26A2-41C0-8E46-6D814D984C97}" type="pres">
      <dgm:prSet presAssocID="{9EFAE007-C545-49BD-BDCA-F82A7AD13680}" presName="Name23" presStyleLbl="parChTrans1D4" presStyleIdx="1" presStyleCnt="2"/>
      <dgm:spPr/>
    </dgm:pt>
    <dgm:pt modelId="{D8D9EDDD-09D7-4CC8-ADBE-AF36F64839E8}" type="pres">
      <dgm:prSet presAssocID="{74017FB0-F76C-4F16-8830-0393D2F8EC10}" presName="hierRoot4" presStyleCnt="0"/>
      <dgm:spPr/>
    </dgm:pt>
    <dgm:pt modelId="{C2AA025A-CCA2-4988-965E-F43B0E127C27}" type="pres">
      <dgm:prSet presAssocID="{74017FB0-F76C-4F16-8830-0393D2F8EC10}" presName="composite4" presStyleCnt="0"/>
      <dgm:spPr/>
    </dgm:pt>
    <dgm:pt modelId="{8E1A4D54-0D0B-47ED-8104-E5FFE7C84902}" type="pres">
      <dgm:prSet presAssocID="{74017FB0-F76C-4F16-8830-0393D2F8EC10}" presName="image4" presStyleLbl="node4" presStyleIdx="1" presStyleCnt="2"/>
      <dgm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A283CAF9-0E77-4D8C-A378-17991CB13D0F}" type="pres">
      <dgm:prSet presAssocID="{74017FB0-F76C-4F16-8830-0393D2F8EC10}" presName="text4" presStyleLbl="revTx" presStyleIdx="4" presStyleCnt="5">
        <dgm:presLayoutVars>
          <dgm:chPref val="3"/>
        </dgm:presLayoutVars>
      </dgm:prSet>
      <dgm:spPr/>
    </dgm:pt>
    <dgm:pt modelId="{95EBA97D-41F1-4A8D-8D4F-E318F6FB712B}" type="pres">
      <dgm:prSet presAssocID="{74017FB0-F76C-4F16-8830-0393D2F8EC10}" presName="hierChild5" presStyleCnt="0"/>
      <dgm:spPr/>
    </dgm:pt>
  </dgm:ptLst>
  <dgm:cxnLst>
    <dgm:cxn modelId="{5DD4A008-2103-49C9-A93F-AB41FAB7EB15}" type="presOf" srcId="{74017FB0-F76C-4F16-8830-0393D2F8EC10}" destId="{A283CAF9-0E77-4D8C-A378-17991CB13D0F}" srcOrd="0" destOrd="0" presId="urn:microsoft.com/office/officeart/2009/layout/CirclePictureHierarchy"/>
    <dgm:cxn modelId="{9CAECA0B-6307-4FBB-B89D-BA980029B3BE}" srcId="{4824C9D0-7B48-47F8-935D-D9483E11A1C0}" destId="{6848F97E-805E-4FB7-9DFE-F9E8CFC4C6E7}" srcOrd="0" destOrd="0" parTransId="{48AD7D91-1FEA-4435-BB15-C26FAC6222DA}" sibTransId="{BC3C1F8A-34CE-4F87-9D8E-0A64E1904743}"/>
    <dgm:cxn modelId="{8F16520D-F209-4533-8FBB-17E20180EB94}" srcId="{9D65C368-5769-4435-BAD7-AD8E208FE96B}" destId="{510114DD-762D-4AA1-8DC6-5B8083ADC8AB}" srcOrd="0" destOrd="0" parTransId="{D6AF8BA4-ADC2-4C2F-BD82-BF1E36206B76}" sibTransId="{5B648652-F66F-43BB-8B2B-3CF6FDDF4959}"/>
    <dgm:cxn modelId="{90212234-586B-4A47-A8FD-051F4A62DA21}" srcId="{510114DD-762D-4AA1-8DC6-5B8083ADC8AB}" destId="{4824C9D0-7B48-47F8-935D-D9483E11A1C0}" srcOrd="0" destOrd="0" parTransId="{4DFCC0F8-8C2E-44BA-9DA1-C9FDBC2AE000}" sibTransId="{68B0F6A1-58A9-43C7-BB1B-6AAAD1397062}"/>
    <dgm:cxn modelId="{28EBED35-6988-4145-8C9B-3A522DC75D13}" type="presOf" srcId="{6848F97E-805E-4FB7-9DFE-F9E8CFC4C6E7}" destId="{E51BC5B2-C014-4DE9-A06C-4D86FAD0C88C}" srcOrd="0" destOrd="0" presId="urn:microsoft.com/office/officeart/2009/layout/CirclePictureHierarchy"/>
    <dgm:cxn modelId="{6EA40A6C-66A6-4F14-B1CB-E03D7CA855AE}" type="presOf" srcId="{510114DD-762D-4AA1-8DC6-5B8083ADC8AB}" destId="{4C2A8574-8031-402E-94AD-7C88D8318D9B}" srcOrd="0" destOrd="0" presId="urn:microsoft.com/office/officeart/2009/layout/CirclePictureHierarchy"/>
    <dgm:cxn modelId="{9D32F74C-CBA4-4835-9285-73FB5F8D27EA}" type="presOf" srcId="{D6AF8BA4-ADC2-4C2F-BD82-BF1E36206B76}" destId="{57C26DE9-3CA6-47F2-958D-57A0326BCE7A}" srcOrd="0" destOrd="0" presId="urn:microsoft.com/office/officeart/2009/layout/CirclePictureHierarchy"/>
    <dgm:cxn modelId="{E5835785-58AD-49D3-ACDC-32368D2A19DA}" type="presOf" srcId="{4DFCC0F8-8C2E-44BA-9DA1-C9FDBC2AE000}" destId="{8E78789C-3CB5-4359-9537-886B308E9707}" srcOrd="0" destOrd="0" presId="urn:microsoft.com/office/officeart/2009/layout/CirclePictureHierarchy"/>
    <dgm:cxn modelId="{0EE4E791-0043-4429-961D-5A385776CDD4}" type="presOf" srcId="{FD9EE1E7-36E3-4606-A936-DF655D1D66E3}" destId="{2300F8FC-34E5-456F-8CFA-1347CE44833A}" srcOrd="0" destOrd="0" presId="urn:microsoft.com/office/officeart/2009/layout/CirclePictureHierarchy"/>
    <dgm:cxn modelId="{A70807A5-68DD-48DF-AE46-10A71C538E05}" type="presOf" srcId="{9EFAE007-C545-49BD-BDCA-F82A7AD13680}" destId="{56A522F5-26A2-41C0-8E46-6D814D984C97}" srcOrd="0" destOrd="0" presId="urn:microsoft.com/office/officeart/2009/layout/CirclePictureHierarchy"/>
    <dgm:cxn modelId="{885615D8-ABAD-45C7-A79C-52166DCEF7C5}" type="presOf" srcId="{48AD7D91-1FEA-4435-BB15-C26FAC6222DA}" destId="{56767223-0157-42D2-A99F-4F152FDB0BDE}" srcOrd="0" destOrd="0" presId="urn:microsoft.com/office/officeart/2009/layout/CirclePictureHierarchy"/>
    <dgm:cxn modelId="{9F732FD9-6BA7-4F2B-928A-EB6896BD2C67}" srcId="{6848F97E-805E-4FB7-9DFE-F9E8CFC4C6E7}" destId="{74017FB0-F76C-4F16-8830-0393D2F8EC10}" srcOrd="0" destOrd="0" parTransId="{9EFAE007-C545-49BD-BDCA-F82A7AD13680}" sibTransId="{742752AF-44C4-4AE3-A4A8-3D93FC493B16}"/>
    <dgm:cxn modelId="{B25575DB-655C-4EBB-8E50-7CF0C2553003}" type="presOf" srcId="{9D65C368-5769-4435-BAD7-AD8E208FE96B}" destId="{BFFFCE7E-6869-4D24-A4D9-F7238515F80A}" srcOrd="0" destOrd="0" presId="urn:microsoft.com/office/officeart/2009/layout/CirclePictureHierarchy"/>
    <dgm:cxn modelId="{BAF3EEDD-0B59-488A-897C-D54525BCE5A0}" srcId="{FD9EE1E7-36E3-4606-A936-DF655D1D66E3}" destId="{9D65C368-5769-4435-BAD7-AD8E208FE96B}" srcOrd="0" destOrd="0" parTransId="{EB48C97F-64D2-444F-A901-3D3BCB90C461}" sibTransId="{F9EC7670-F055-425D-B73A-7B33E50F0F60}"/>
    <dgm:cxn modelId="{DA45A5EC-BBD9-463F-A5FC-06233F7EE7C2}" type="presOf" srcId="{4824C9D0-7B48-47F8-935D-D9483E11A1C0}" destId="{6F545A23-EC04-4387-94EF-CC1C01548165}" srcOrd="0" destOrd="0" presId="urn:microsoft.com/office/officeart/2009/layout/CirclePictureHierarchy"/>
    <dgm:cxn modelId="{590EE973-7871-4E64-96E5-A1562F9E99A4}" type="presParOf" srcId="{2300F8FC-34E5-456F-8CFA-1347CE44833A}" destId="{0593B7C3-5185-40EA-96BD-732756EB00F9}" srcOrd="0" destOrd="0" presId="urn:microsoft.com/office/officeart/2009/layout/CirclePictureHierarchy"/>
    <dgm:cxn modelId="{8178A24E-4F97-4C61-962E-4CD74992F83A}" type="presParOf" srcId="{0593B7C3-5185-40EA-96BD-732756EB00F9}" destId="{5358A492-A2A0-48E6-8E85-583645A6E746}" srcOrd="0" destOrd="0" presId="urn:microsoft.com/office/officeart/2009/layout/CirclePictureHierarchy"/>
    <dgm:cxn modelId="{F1CFFB5D-92D3-4BC5-B79C-0E268C423370}" type="presParOf" srcId="{5358A492-A2A0-48E6-8E85-583645A6E746}" destId="{E3700D85-214A-4FD9-8D70-E9F522D8CBE4}" srcOrd="0" destOrd="0" presId="urn:microsoft.com/office/officeart/2009/layout/CirclePictureHierarchy"/>
    <dgm:cxn modelId="{FE591D83-E71E-41F2-BFD4-3D1043891EFF}" type="presParOf" srcId="{5358A492-A2A0-48E6-8E85-583645A6E746}" destId="{BFFFCE7E-6869-4D24-A4D9-F7238515F80A}" srcOrd="1" destOrd="0" presId="urn:microsoft.com/office/officeart/2009/layout/CirclePictureHierarchy"/>
    <dgm:cxn modelId="{38A2DDAA-294A-4B34-B7CB-10C19D71E814}" type="presParOf" srcId="{0593B7C3-5185-40EA-96BD-732756EB00F9}" destId="{3B544064-BADD-49ED-B9A3-111EB54BCB65}" srcOrd="1" destOrd="0" presId="urn:microsoft.com/office/officeart/2009/layout/CirclePictureHierarchy"/>
    <dgm:cxn modelId="{A5856729-EDC4-425D-8B92-D74313E31D48}" type="presParOf" srcId="{3B544064-BADD-49ED-B9A3-111EB54BCB65}" destId="{57C26DE9-3CA6-47F2-958D-57A0326BCE7A}" srcOrd="0" destOrd="0" presId="urn:microsoft.com/office/officeart/2009/layout/CirclePictureHierarchy"/>
    <dgm:cxn modelId="{BDBB2013-A32D-47D0-8AE4-40E4A0FE8D56}" type="presParOf" srcId="{3B544064-BADD-49ED-B9A3-111EB54BCB65}" destId="{995766BD-5302-4212-BB1B-8B1E5DD20465}" srcOrd="1" destOrd="0" presId="urn:microsoft.com/office/officeart/2009/layout/CirclePictureHierarchy"/>
    <dgm:cxn modelId="{E05C157D-9A47-45F8-80AB-5776198B20F6}" type="presParOf" srcId="{995766BD-5302-4212-BB1B-8B1E5DD20465}" destId="{8E0E95F6-B5D7-4911-B91A-1E69F68C1D20}" srcOrd="0" destOrd="0" presId="urn:microsoft.com/office/officeart/2009/layout/CirclePictureHierarchy"/>
    <dgm:cxn modelId="{3B853774-9EED-45C4-935A-23C2C69FB225}" type="presParOf" srcId="{8E0E95F6-B5D7-4911-B91A-1E69F68C1D20}" destId="{1F226A1D-2070-4E99-9772-04F26AD3CF80}" srcOrd="0" destOrd="0" presId="urn:microsoft.com/office/officeart/2009/layout/CirclePictureHierarchy"/>
    <dgm:cxn modelId="{5C44A709-A90B-41E7-8A53-656245D3C490}" type="presParOf" srcId="{8E0E95F6-B5D7-4911-B91A-1E69F68C1D20}" destId="{4C2A8574-8031-402E-94AD-7C88D8318D9B}" srcOrd="1" destOrd="0" presId="urn:microsoft.com/office/officeart/2009/layout/CirclePictureHierarchy"/>
    <dgm:cxn modelId="{DE6656A8-9250-4A7B-BB54-8C26E23491C3}" type="presParOf" srcId="{995766BD-5302-4212-BB1B-8B1E5DD20465}" destId="{6C10CAAF-A915-4A46-B425-66886CE7C951}" srcOrd="1" destOrd="0" presId="urn:microsoft.com/office/officeart/2009/layout/CirclePictureHierarchy"/>
    <dgm:cxn modelId="{98C5CAC4-2D70-4087-9888-D765613E1B59}" type="presParOf" srcId="{6C10CAAF-A915-4A46-B425-66886CE7C951}" destId="{8E78789C-3CB5-4359-9537-886B308E9707}" srcOrd="0" destOrd="0" presId="urn:microsoft.com/office/officeart/2009/layout/CirclePictureHierarchy"/>
    <dgm:cxn modelId="{1A3059A8-4C3D-431A-8C73-F0E22DDE3622}" type="presParOf" srcId="{6C10CAAF-A915-4A46-B425-66886CE7C951}" destId="{3F1C6E8B-F321-4086-A3AE-43603306E6FE}" srcOrd="1" destOrd="0" presId="urn:microsoft.com/office/officeart/2009/layout/CirclePictureHierarchy"/>
    <dgm:cxn modelId="{24EA5FCF-1768-41A4-A18C-6C64498C71BF}" type="presParOf" srcId="{3F1C6E8B-F321-4086-A3AE-43603306E6FE}" destId="{D5B3C5B5-CF95-41F1-8273-D4D4DEB14A7F}" srcOrd="0" destOrd="0" presId="urn:microsoft.com/office/officeart/2009/layout/CirclePictureHierarchy"/>
    <dgm:cxn modelId="{CD7D3F85-3AD2-4354-A752-A0F8D89F6B67}" type="presParOf" srcId="{D5B3C5B5-CF95-41F1-8273-D4D4DEB14A7F}" destId="{C023C4AB-0F81-447A-9E45-24CA22C73851}" srcOrd="0" destOrd="0" presId="urn:microsoft.com/office/officeart/2009/layout/CirclePictureHierarchy"/>
    <dgm:cxn modelId="{97C60817-F59B-40F9-9A91-C48403720570}" type="presParOf" srcId="{D5B3C5B5-CF95-41F1-8273-D4D4DEB14A7F}" destId="{6F545A23-EC04-4387-94EF-CC1C01548165}" srcOrd="1" destOrd="0" presId="urn:microsoft.com/office/officeart/2009/layout/CirclePictureHierarchy"/>
    <dgm:cxn modelId="{634737B2-EC09-45AA-8779-801E7412E9D6}" type="presParOf" srcId="{3F1C6E8B-F321-4086-A3AE-43603306E6FE}" destId="{9677869D-42BC-4631-A29E-7FC34850BE90}" srcOrd="1" destOrd="0" presId="urn:microsoft.com/office/officeart/2009/layout/CirclePictureHierarchy"/>
    <dgm:cxn modelId="{FA2383FC-5813-4959-BC02-B7CBD007613C}" type="presParOf" srcId="{9677869D-42BC-4631-A29E-7FC34850BE90}" destId="{56767223-0157-42D2-A99F-4F152FDB0BDE}" srcOrd="0" destOrd="0" presId="urn:microsoft.com/office/officeart/2009/layout/CirclePictureHierarchy"/>
    <dgm:cxn modelId="{DB75B1FE-3997-4544-97EA-779020184CFB}" type="presParOf" srcId="{9677869D-42BC-4631-A29E-7FC34850BE90}" destId="{141DCDC3-31EA-41F3-A74E-D5A8AD512851}" srcOrd="1" destOrd="0" presId="urn:microsoft.com/office/officeart/2009/layout/CirclePictureHierarchy"/>
    <dgm:cxn modelId="{C461010E-8BB3-4F4B-A365-CB90088DB443}" type="presParOf" srcId="{141DCDC3-31EA-41F3-A74E-D5A8AD512851}" destId="{96A41AE0-0ED5-42B1-8D53-89FCCCFE18CC}" srcOrd="0" destOrd="0" presId="urn:microsoft.com/office/officeart/2009/layout/CirclePictureHierarchy"/>
    <dgm:cxn modelId="{64D4EB7C-89EB-49DA-99E4-A6F3B57BB12C}" type="presParOf" srcId="{96A41AE0-0ED5-42B1-8D53-89FCCCFE18CC}" destId="{9858B2A7-3894-4760-8593-692C5DB6FE2A}" srcOrd="0" destOrd="0" presId="urn:microsoft.com/office/officeart/2009/layout/CirclePictureHierarchy"/>
    <dgm:cxn modelId="{74E8E9AA-58C7-4CAF-A4B2-63EC5C13B204}" type="presParOf" srcId="{96A41AE0-0ED5-42B1-8D53-89FCCCFE18CC}" destId="{E51BC5B2-C014-4DE9-A06C-4D86FAD0C88C}" srcOrd="1" destOrd="0" presId="urn:microsoft.com/office/officeart/2009/layout/CirclePictureHierarchy"/>
    <dgm:cxn modelId="{4035ADBD-1B5F-4258-A3CD-67F14832119C}" type="presParOf" srcId="{141DCDC3-31EA-41F3-A74E-D5A8AD512851}" destId="{C9941409-084C-4645-B29A-1EBC64F3715D}" srcOrd="1" destOrd="0" presId="urn:microsoft.com/office/officeart/2009/layout/CirclePictureHierarchy"/>
    <dgm:cxn modelId="{7C57B1BA-FE0C-4A14-8A82-B630281E57B5}" type="presParOf" srcId="{C9941409-084C-4645-B29A-1EBC64F3715D}" destId="{56A522F5-26A2-41C0-8E46-6D814D984C97}" srcOrd="0" destOrd="0" presId="urn:microsoft.com/office/officeart/2009/layout/CirclePictureHierarchy"/>
    <dgm:cxn modelId="{6F1BED50-3F30-4E20-97D8-BFCECAD71D6C}" type="presParOf" srcId="{C9941409-084C-4645-B29A-1EBC64F3715D}" destId="{D8D9EDDD-09D7-4CC8-ADBE-AF36F64839E8}" srcOrd="1" destOrd="0" presId="urn:microsoft.com/office/officeart/2009/layout/CirclePictureHierarchy"/>
    <dgm:cxn modelId="{45B47C55-0486-4F09-A49D-C3FCA80E4D86}" type="presParOf" srcId="{D8D9EDDD-09D7-4CC8-ADBE-AF36F64839E8}" destId="{C2AA025A-CCA2-4988-965E-F43B0E127C27}" srcOrd="0" destOrd="0" presId="urn:microsoft.com/office/officeart/2009/layout/CirclePictureHierarchy"/>
    <dgm:cxn modelId="{867CD945-DD76-4D37-8FB9-59E3EAAFDB67}" type="presParOf" srcId="{C2AA025A-CCA2-4988-965E-F43B0E127C27}" destId="{8E1A4D54-0D0B-47ED-8104-E5FFE7C84902}" srcOrd="0" destOrd="0" presId="urn:microsoft.com/office/officeart/2009/layout/CirclePictureHierarchy"/>
    <dgm:cxn modelId="{08891D4E-BE49-452D-9FF3-0F1104AD004F}" type="presParOf" srcId="{C2AA025A-CCA2-4988-965E-F43B0E127C27}" destId="{A283CAF9-0E77-4D8C-A378-17991CB13D0F}" srcOrd="1" destOrd="0" presId="urn:microsoft.com/office/officeart/2009/layout/CirclePictureHierarchy"/>
    <dgm:cxn modelId="{8C7038C7-59C6-4733-AFCB-91D9DF881D81}" type="presParOf" srcId="{D8D9EDDD-09D7-4CC8-ADBE-AF36F64839E8}" destId="{95EBA97D-41F1-4A8D-8D4F-E318F6FB712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D9EE1E7-36E3-4606-A936-DF655D1D66E3}" type="doc">
      <dgm:prSet loTypeId="urn:microsoft.com/office/officeart/2009/layout/CirclePictureHierarchy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9D65C368-5769-4435-BAD7-AD8E208FE96B}">
      <dgm:prSet phldrT="[Texte]" custT="1"/>
      <dgm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EB48C97F-64D2-444F-A901-3D3BCB90C461}" type="parTrans" cxnId="{BAF3EEDD-0B59-488A-897C-D54525BCE5A0}">
      <dgm:prSet/>
      <dgm:spPr/>
      <dgm:t>
        <a:bodyPr/>
        <a:lstStyle/>
        <a:p>
          <a:endParaRPr lang="fr-FR"/>
        </a:p>
      </dgm:t>
    </dgm:pt>
    <dgm:pt modelId="{F9EC7670-F055-425D-B73A-7B33E50F0F60}" type="sibTrans" cxnId="{BAF3EEDD-0B59-488A-897C-D54525BCE5A0}">
      <dgm:prSet/>
      <dgm:spPr/>
      <dgm:t>
        <a:bodyPr/>
        <a:lstStyle/>
        <a:p>
          <a:endParaRPr lang="fr-FR"/>
        </a:p>
      </dgm:t>
    </dgm:pt>
    <dgm:pt modelId="{510114DD-762D-4AA1-8DC6-5B8083ADC8AB}">
      <dgm:prSet phldrT="[Texte]" custT="1"/>
      <dgm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D6AF8BA4-ADC2-4C2F-BD82-BF1E36206B76}" type="parTrans" cxnId="{8F16520D-F209-4533-8FBB-17E20180EB94}">
      <dgm:prSet/>
      <dgm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5B648652-F66F-43BB-8B2B-3CF6FDDF4959}" type="sibTrans" cxnId="{8F16520D-F209-4533-8FBB-17E20180EB94}">
      <dgm:prSet/>
      <dgm:spPr/>
      <dgm:t>
        <a:bodyPr/>
        <a:lstStyle/>
        <a:p>
          <a:endParaRPr lang="fr-FR"/>
        </a:p>
      </dgm:t>
    </dgm:pt>
    <dgm:pt modelId="{4824C9D0-7B48-47F8-935D-D9483E11A1C0}">
      <dgm:prSet phldrT="[Texte]" custT="1"/>
      <dgm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DFCC0F8-8C2E-44BA-9DA1-C9FDBC2AE000}" type="parTrans" cxnId="{90212234-586B-4A47-A8FD-051F4A62DA21}">
      <dgm:prSet/>
      <dgm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68B0F6A1-58A9-43C7-BB1B-6AAAD1397062}" type="sibTrans" cxnId="{90212234-586B-4A47-A8FD-051F4A62DA21}">
      <dgm:prSet/>
      <dgm:spPr/>
      <dgm:t>
        <a:bodyPr/>
        <a:lstStyle/>
        <a:p>
          <a:endParaRPr lang="fr-FR"/>
        </a:p>
      </dgm:t>
    </dgm:pt>
    <dgm:pt modelId="{6848F97E-805E-4FB7-9DFE-F9E8CFC4C6E7}">
      <dgm:prSet custT="1"/>
      <dgm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48AD7D91-1FEA-4435-BB15-C26FAC6222DA}" type="parTrans" cxnId="{9CAECA0B-6307-4FBB-B89D-BA980029B3BE}">
      <dgm:prSet/>
      <dgm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BC3C1F8A-34CE-4F87-9D8E-0A64E1904743}" type="sibTrans" cxnId="{9CAECA0B-6307-4FBB-B89D-BA980029B3BE}">
      <dgm:prSet/>
      <dgm:spPr/>
      <dgm:t>
        <a:bodyPr/>
        <a:lstStyle/>
        <a:p>
          <a:endParaRPr lang="fr-FR"/>
        </a:p>
      </dgm:t>
    </dgm:pt>
    <dgm:pt modelId="{74017FB0-F76C-4F16-8830-0393D2F8EC10}">
      <dgm:prSet custT="1"/>
      <dgm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gm:spPr>
      <dgm:t>
        <a:bodyPr/>
        <a:lstStyle/>
        <a:p>
          <a:pPr>
            <a:buNone/>
          </a:pPr>
          <a:r>
            <a:rPr lang="fr-FR" sz="1200" b="1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gm:t>
    </dgm:pt>
    <dgm:pt modelId="{9EFAE007-C545-49BD-BDCA-F82A7AD13680}" type="parTrans" cxnId="{9F732FD9-6BA7-4F2B-928A-EB6896BD2C67}">
      <dgm:prSet/>
      <dgm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fr-FR"/>
        </a:p>
      </dgm:t>
    </dgm:pt>
    <dgm:pt modelId="{742752AF-44C4-4AE3-A4A8-3D93FC493B16}" type="sibTrans" cxnId="{9F732FD9-6BA7-4F2B-928A-EB6896BD2C67}">
      <dgm:prSet/>
      <dgm:spPr/>
      <dgm:t>
        <a:bodyPr/>
        <a:lstStyle/>
        <a:p>
          <a:endParaRPr lang="fr-FR"/>
        </a:p>
      </dgm:t>
    </dgm:pt>
    <dgm:pt modelId="{2300F8FC-34E5-456F-8CFA-1347CE44833A}" type="pres">
      <dgm:prSet presAssocID="{FD9EE1E7-36E3-4606-A936-DF655D1D66E3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93B7C3-5185-40EA-96BD-732756EB00F9}" type="pres">
      <dgm:prSet presAssocID="{9D65C368-5769-4435-BAD7-AD8E208FE96B}" presName="hierRoot1" presStyleCnt="0"/>
      <dgm:spPr/>
    </dgm:pt>
    <dgm:pt modelId="{5358A492-A2A0-48E6-8E85-583645A6E746}" type="pres">
      <dgm:prSet presAssocID="{9D65C368-5769-4435-BAD7-AD8E208FE96B}" presName="composite" presStyleCnt="0"/>
      <dgm:spPr/>
    </dgm:pt>
    <dgm:pt modelId="{E3700D85-214A-4FD9-8D70-E9F522D8CBE4}" type="pres">
      <dgm:prSet presAssocID="{9D65C368-5769-4435-BAD7-AD8E208FE96B}" presName="image" presStyleLbl="node0" presStyleIdx="0" presStyleCnt="1"/>
      <dgm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BFFFCE7E-6869-4D24-A4D9-F7238515F80A}" type="pres">
      <dgm:prSet presAssocID="{9D65C368-5769-4435-BAD7-AD8E208FE96B}" presName="text" presStyleLbl="revTx" presStyleIdx="0" presStyleCnt="5">
        <dgm:presLayoutVars>
          <dgm:chPref val="3"/>
        </dgm:presLayoutVars>
      </dgm:prSet>
      <dgm:spPr/>
    </dgm:pt>
    <dgm:pt modelId="{3B544064-BADD-49ED-B9A3-111EB54BCB65}" type="pres">
      <dgm:prSet presAssocID="{9D65C368-5769-4435-BAD7-AD8E208FE96B}" presName="hierChild2" presStyleCnt="0"/>
      <dgm:spPr/>
    </dgm:pt>
    <dgm:pt modelId="{57C26DE9-3CA6-47F2-958D-57A0326BCE7A}" type="pres">
      <dgm:prSet presAssocID="{D6AF8BA4-ADC2-4C2F-BD82-BF1E36206B76}" presName="Name10" presStyleLbl="parChTrans1D2" presStyleIdx="0" presStyleCnt="1"/>
      <dgm:spPr/>
    </dgm:pt>
    <dgm:pt modelId="{995766BD-5302-4212-BB1B-8B1E5DD20465}" type="pres">
      <dgm:prSet presAssocID="{510114DD-762D-4AA1-8DC6-5B8083ADC8AB}" presName="hierRoot2" presStyleCnt="0"/>
      <dgm:spPr/>
    </dgm:pt>
    <dgm:pt modelId="{8E0E95F6-B5D7-4911-B91A-1E69F68C1D20}" type="pres">
      <dgm:prSet presAssocID="{510114DD-762D-4AA1-8DC6-5B8083ADC8AB}" presName="composite2" presStyleCnt="0"/>
      <dgm:spPr/>
    </dgm:pt>
    <dgm:pt modelId="{1F226A1D-2070-4E99-9772-04F26AD3CF80}" type="pres">
      <dgm:prSet presAssocID="{510114DD-762D-4AA1-8DC6-5B8083ADC8AB}" presName="image2" presStyleLbl="node2" presStyleIdx="0" presStyleCnt="1"/>
      <dgm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4C2A8574-8031-402E-94AD-7C88D8318D9B}" type="pres">
      <dgm:prSet presAssocID="{510114DD-762D-4AA1-8DC6-5B8083ADC8AB}" presName="text2" presStyleLbl="revTx" presStyleIdx="1" presStyleCnt="5">
        <dgm:presLayoutVars>
          <dgm:chPref val="3"/>
        </dgm:presLayoutVars>
      </dgm:prSet>
      <dgm:spPr/>
    </dgm:pt>
    <dgm:pt modelId="{6C10CAAF-A915-4A46-B425-66886CE7C951}" type="pres">
      <dgm:prSet presAssocID="{510114DD-762D-4AA1-8DC6-5B8083ADC8AB}" presName="hierChild3" presStyleCnt="0"/>
      <dgm:spPr/>
    </dgm:pt>
    <dgm:pt modelId="{8E78789C-3CB5-4359-9537-886B308E9707}" type="pres">
      <dgm:prSet presAssocID="{4DFCC0F8-8C2E-44BA-9DA1-C9FDBC2AE000}" presName="Name17" presStyleLbl="parChTrans1D3" presStyleIdx="0" presStyleCnt="1"/>
      <dgm:spPr/>
    </dgm:pt>
    <dgm:pt modelId="{3F1C6E8B-F321-4086-A3AE-43603306E6FE}" type="pres">
      <dgm:prSet presAssocID="{4824C9D0-7B48-47F8-935D-D9483E11A1C0}" presName="hierRoot3" presStyleCnt="0"/>
      <dgm:spPr/>
    </dgm:pt>
    <dgm:pt modelId="{D5B3C5B5-CF95-41F1-8273-D4D4DEB14A7F}" type="pres">
      <dgm:prSet presAssocID="{4824C9D0-7B48-47F8-935D-D9483E11A1C0}" presName="composite3" presStyleCnt="0"/>
      <dgm:spPr/>
    </dgm:pt>
    <dgm:pt modelId="{C023C4AB-0F81-447A-9E45-24CA22C73851}" type="pres">
      <dgm:prSet presAssocID="{4824C9D0-7B48-47F8-935D-D9483E11A1C0}" presName="image3" presStyleLbl="node3" presStyleIdx="0" presStyleCnt="1"/>
      <dgm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6F545A23-EC04-4387-94EF-CC1C01548165}" type="pres">
      <dgm:prSet presAssocID="{4824C9D0-7B48-47F8-935D-D9483E11A1C0}" presName="text3" presStyleLbl="revTx" presStyleIdx="2" presStyleCnt="5">
        <dgm:presLayoutVars>
          <dgm:chPref val="3"/>
        </dgm:presLayoutVars>
      </dgm:prSet>
      <dgm:spPr/>
    </dgm:pt>
    <dgm:pt modelId="{9677869D-42BC-4631-A29E-7FC34850BE90}" type="pres">
      <dgm:prSet presAssocID="{4824C9D0-7B48-47F8-935D-D9483E11A1C0}" presName="hierChild4" presStyleCnt="0"/>
      <dgm:spPr/>
    </dgm:pt>
    <dgm:pt modelId="{56767223-0157-42D2-A99F-4F152FDB0BDE}" type="pres">
      <dgm:prSet presAssocID="{48AD7D91-1FEA-4435-BB15-C26FAC6222DA}" presName="Name23" presStyleLbl="parChTrans1D4" presStyleIdx="0" presStyleCnt="2"/>
      <dgm:spPr/>
    </dgm:pt>
    <dgm:pt modelId="{141DCDC3-31EA-41F3-A74E-D5A8AD512851}" type="pres">
      <dgm:prSet presAssocID="{6848F97E-805E-4FB7-9DFE-F9E8CFC4C6E7}" presName="hierRoot4" presStyleCnt="0"/>
      <dgm:spPr/>
    </dgm:pt>
    <dgm:pt modelId="{96A41AE0-0ED5-42B1-8D53-89FCCCFE18CC}" type="pres">
      <dgm:prSet presAssocID="{6848F97E-805E-4FB7-9DFE-F9E8CFC4C6E7}" presName="composite4" presStyleCnt="0"/>
      <dgm:spPr/>
    </dgm:pt>
    <dgm:pt modelId="{9858B2A7-3894-4760-8593-692C5DB6FE2A}" type="pres">
      <dgm:prSet presAssocID="{6848F97E-805E-4FB7-9DFE-F9E8CFC4C6E7}" presName="image4" presStyleLbl="node4" presStyleIdx="0" presStyleCnt="2"/>
      <dgm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E51BC5B2-C014-4DE9-A06C-4D86FAD0C88C}" type="pres">
      <dgm:prSet presAssocID="{6848F97E-805E-4FB7-9DFE-F9E8CFC4C6E7}" presName="text4" presStyleLbl="revTx" presStyleIdx="3" presStyleCnt="5">
        <dgm:presLayoutVars>
          <dgm:chPref val="3"/>
        </dgm:presLayoutVars>
      </dgm:prSet>
      <dgm:spPr/>
    </dgm:pt>
    <dgm:pt modelId="{C9941409-084C-4645-B29A-1EBC64F3715D}" type="pres">
      <dgm:prSet presAssocID="{6848F97E-805E-4FB7-9DFE-F9E8CFC4C6E7}" presName="hierChild5" presStyleCnt="0"/>
      <dgm:spPr/>
    </dgm:pt>
    <dgm:pt modelId="{56A522F5-26A2-41C0-8E46-6D814D984C97}" type="pres">
      <dgm:prSet presAssocID="{9EFAE007-C545-49BD-BDCA-F82A7AD13680}" presName="Name23" presStyleLbl="parChTrans1D4" presStyleIdx="1" presStyleCnt="2"/>
      <dgm:spPr/>
    </dgm:pt>
    <dgm:pt modelId="{D8D9EDDD-09D7-4CC8-ADBE-AF36F64839E8}" type="pres">
      <dgm:prSet presAssocID="{74017FB0-F76C-4F16-8830-0393D2F8EC10}" presName="hierRoot4" presStyleCnt="0"/>
      <dgm:spPr/>
    </dgm:pt>
    <dgm:pt modelId="{C2AA025A-CCA2-4988-965E-F43B0E127C27}" type="pres">
      <dgm:prSet presAssocID="{74017FB0-F76C-4F16-8830-0393D2F8EC10}" presName="composite4" presStyleCnt="0"/>
      <dgm:spPr/>
    </dgm:pt>
    <dgm:pt modelId="{8E1A4D54-0D0B-47ED-8104-E5FFE7C84902}" type="pres">
      <dgm:prSet presAssocID="{74017FB0-F76C-4F16-8830-0393D2F8EC10}" presName="image4" presStyleLbl="node4" presStyleIdx="1" presStyleCnt="2"/>
      <dgm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</dgm:pt>
    <dgm:pt modelId="{A283CAF9-0E77-4D8C-A378-17991CB13D0F}" type="pres">
      <dgm:prSet presAssocID="{74017FB0-F76C-4F16-8830-0393D2F8EC10}" presName="text4" presStyleLbl="revTx" presStyleIdx="4" presStyleCnt="5">
        <dgm:presLayoutVars>
          <dgm:chPref val="3"/>
        </dgm:presLayoutVars>
      </dgm:prSet>
      <dgm:spPr/>
    </dgm:pt>
    <dgm:pt modelId="{95EBA97D-41F1-4A8D-8D4F-E318F6FB712B}" type="pres">
      <dgm:prSet presAssocID="{74017FB0-F76C-4F16-8830-0393D2F8EC10}" presName="hierChild5" presStyleCnt="0"/>
      <dgm:spPr/>
    </dgm:pt>
  </dgm:ptLst>
  <dgm:cxnLst>
    <dgm:cxn modelId="{5DD4A008-2103-49C9-A93F-AB41FAB7EB15}" type="presOf" srcId="{74017FB0-F76C-4F16-8830-0393D2F8EC10}" destId="{A283CAF9-0E77-4D8C-A378-17991CB13D0F}" srcOrd="0" destOrd="0" presId="urn:microsoft.com/office/officeart/2009/layout/CirclePictureHierarchy"/>
    <dgm:cxn modelId="{9CAECA0B-6307-4FBB-B89D-BA980029B3BE}" srcId="{4824C9D0-7B48-47F8-935D-D9483E11A1C0}" destId="{6848F97E-805E-4FB7-9DFE-F9E8CFC4C6E7}" srcOrd="0" destOrd="0" parTransId="{48AD7D91-1FEA-4435-BB15-C26FAC6222DA}" sibTransId="{BC3C1F8A-34CE-4F87-9D8E-0A64E1904743}"/>
    <dgm:cxn modelId="{8F16520D-F209-4533-8FBB-17E20180EB94}" srcId="{9D65C368-5769-4435-BAD7-AD8E208FE96B}" destId="{510114DD-762D-4AA1-8DC6-5B8083ADC8AB}" srcOrd="0" destOrd="0" parTransId="{D6AF8BA4-ADC2-4C2F-BD82-BF1E36206B76}" sibTransId="{5B648652-F66F-43BB-8B2B-3CF6FDDF4959}"/>
    <dgm:cxn modelId="{90212234-586B-4A47-A8FD-051F4A62DA21}" srcId="{510114DD-762D-4AA1-8DC6-5B8083ADC8AB}" destId="{4824C9D0-7B48-47F8-935D-D9483E11A1C0}" srcOrd="0" destOrd="0" parTransId="{4DFCC0F8-8C2E-44BA-9DA1-C9FDBC2AE000}" sibTransId="{68B0F6A1-58A9-43C7-BB1B-6AAAD1397062}"/>
    <dgm:cxn modelId="{28EBED35-6988-4145-8C9B-3A522DC75D13}" type="presOf" srcId="{6848F97E-805E-4FB7-9DFE-F9E8CFC4C6E7}" destId="{E51BC5B2-C014-4DE9-A06C-4D86FAD0C88C}" srcOrd="0" destOrd="0" presId="urn:microsoft.com/office/officeart/2009/layout/CirclePictureHierarchy"/>
    <dgm:cxn modelId="{6EA40A6C-66A6-4F14-B1CB-E03D7CA855AE}" type="presOf" srcId="{510114DD-762D-4AA1-8DC6-5B8083ADC8AB}" destId="{4C2A8574-8031-402E-94AD-7C88D8318D9B}" srcOrd="0" destOrd="0" presId="urn:microsoft.com/office/officeart/2009/layout/CirclePictureHierarchy"/>
    <dgm:cxn modelId="{9D32F74C-CBA4-4835-9285-73FB5F8D27EA}" type="presOf" srcId="{D6AF8BA4-ADC2-4C2F-BD82-BF1E36206B76}" destId="{57C26DE9-3CA6-47F2-958D-57A0326BCE7A}" srcOrd="0" destOrd="0" presId="urn:microsoft.com/office/officeart/2009/layout/CirclePictureHierarchy"/>
    <dgm:cxn modelId="{E5835785-58AD-49D3-ACDC-32368D2A19DA}" type="presOf" srcId="{4DFCC0F8-8C2E-44BA-9DA1-C9FDBC2AE000}" destId="{8E78789C-3CB5-4359-9537-886B308E9707}" srcOrd="0" destOrd="0" presId="urn:microsoft.com/office/officeart/2009/layout/CirclePictureHierarchy"/>
    <dgm:cxn modelId="{0EE4E791-0043-4429-961D-5A385776CDD4}" type="presOf" srcId="{FD9EE1E7-36E3-4606-A936-DF655D1D66E3}" destId="{2300F8FC-34E5-456F-8CFA-1347CE44833A}" srcOrd="0" destOrd="0" presId="urn:microsoft.com/office/officeart/2009/layout/CirclePictureHierarchy"/>
    <dgm:cxn modelId="{A70807A5-68DD-48DF-AE46-10A71C538E05}" type="presOf" srcId="{9EFAE007-C545-49BD-BDCA-F82A7AD13680}" destId="{56A522F5-26A2-41C0-8E46-6D814D984C97}" srcOrd="0" destOrd="0" presId="urn:microsoft.com/office/officeart/2009/layout/CirclePictureHierarchy"/>
    <dgm:cxn modelId="{885615D8-ABAD-45C7-A79C-52166DCEF7C5}" type="presOf" srcId="{48AD7D91-1FEA-4435-BB15-C26FAC6222DA}" destId="{56767223-0157-42D2-A99F-4F152FDB0BDE}" srcOrd="0" destOrd="0" presId="urn:microsoft.com/office/officeart/2009/layout/CirclePictureHierarchy"/>
    <dgm:cxn modelId="{9F732FD9-6BA7-4F2B-928A-EB6896BD2C67}" srcId="{6848F97E-805E-4FB7-9DFE-F9E8CFC4C6E7}" destId="{74017FB0-F76C-4F16-8830-0393D2F8EC10}" srcOrd="0" destOrd="0" parTransId="{9EFAE007-C545-49BD-BDCA-F82A7AD13680}" sibTransId="{742752AF-44C4-4AE3-A4A8-3D93FC493B16}"/>
    <dgm:cxn modelId="{B25575DB-655C-4EBB-8E50-7CF0C2553003}" type="presOf" srcId="{9D65C368-5769-4435-BAD7-AD8E208FE96B}" destId="{BFFFCE7E-6869-4D24-A4D9-F7238515F80A}" srcOrd="0" destOrd="0" presId="urn:microsoft.com/office/officeart/2009/layout/CirclePictureHierarchy"/>
    <dgm:cxn modelId="{BAF3EEDD-0B59-488A-897C-D54525BCE5A0}" srcId="{FD9EE1E7-36E3-4606-A936-DF655D1D66E3}" destId="{9D65C368-5769-4435-BAD7-AD8E208FE96B}" srcOrd="0" destOrd="0" parTransId="{EB48C97F-64D2-444F-A901-3D3BCB90C461}" sibTransId="{F9EC7670-F055-425D-B73A-7B33E50F0F60}"/>
    <dgm:cxn modelId="{DA45A5EC-BBD9-463F-A5FC-06233F7EE7C2}" type="presOf" srcId="{4824C9D0-7B48-47F8-935D-D9483E11A1C0}" destId="{6F545A23-EC04-4387-94EF-CC1C01548165}" srcOrd="0" destOrd="0" presId="urn:microsoft.com/office/officeart/2009/layout/CirclePictureHierarchy"/>
    <dgm:cxn modelId="{590EE973-7871-4E64-96E5-A1562F9E99A4}" type="presParOf" srcId="{2300F8FC-34E5-456F-8CFA-1347CE44833A}" destId="{0593B7C3-5185-40EA-96BD-732756EB00F9}" srcOrd="0" destOrd="0" presId="urn:microsoft.com/office/officeart/2009/layout/CirclePictureHierarchy"/>
    <dgm:cxn modelId="{8178A24E-4F97-4C61-962E-4CD74992F83A}" type="presParOf" srcId="{0593B7C3-5185-40EA-96BD-732756EB00F9}" destId="{5358A492-A2A0-48E6-8E85-583645A6E746}" srcOrd="0" destOrd="0" presId="urn:microsoft.com/office/officeart/2009/layout/CirclePictureHierarchy"/>
    <dgm:cxn modelId="{F1CFFB5D-92D3-4BC5-B79C-0E268C423370}" type="presParOf" srcId="{5358A492-A2A0-48E6-8E85-583645A6E746}" destId="{E3700D85-214A-4FD9-8D70-E9F522D8CBE4}" srcOrd="0" destOrd="0" presId="urn:microsoft.com/office/officeart/2009/layout/CirclePictureHierarchy"/>
    <dgm:cxn modelId="{FE591D83-E71E-41F2-BFD4-3D1043891EFF}" type="presParOf" srcId="{5358A492-A2A0-48E6-8E85-583645A6E746}" destId="{BFFFCE7E-6869-4D24-A4D9-F7238515F80A}" srcOrd="1" destOrd="0" presId="urn:microsoft.com/office/officeart/2009/layout/CirclePictureHierarchy"/>
    <dgm:cxn modelId="{38A2DDAA-294A-4B34-B7CB-10C19D71E814}" type="presParOf" srcId="{0593B7C3-5185-40EA-96BD-732756EB00F9}" destId="{3B544064-BADD-49ED-B9A3-111EB54BCB65}" srcOrd="1" destOrd="0" presId="urn:microsoft.com/office/officeart/2009/layout/CirclePictureHierarchy"/>
    <dgm:cxn modelId="{A5856729-EDC4-425D-8B92-D74313E31D48}" type="presParOf" srcId="{3B544064-BADD-49ED-B9A3-111EB54BCB65}" destId="{57C26DE9-3CA6-47F2-958D-57A0326BCE7A}" srcOrd="0" destOrd="0" presId="urn:microsoft.com/office/officeart/2009/layout/CirclePictureHierarchy"/>
    <dgm:cxn modelId="{BDBB2013-A32D-47D0-8AE4-40E4A0FE8D56}" type="presParOf" srcId="{3B544064-BADD-49ED-B9A3-111EB54BCB65}" destId="{995766BD-5302-4212-BB1B-8B1E5DD20465}" srcOrd="1" destOrd="0" presId="urn:microsoft.com/office/officeart/2009/layout/CirclePictureHierarchy"/>
    <dgm:cxn modelId="{E05C157D-9A47-45F8-80AB-5776198B20F6}" type="presParOf" srcId="{995766BD-5302-4212-BB1B-8B1E5DD20465}" destId="{8E0E95F6-B5D7-4911-B91A-1E69F68C1D20}" srcOrd="0" destOrd="0" presId="urn:microsoft.com/office/officeart/2009/layout/CirclePictureHierarchy"/>
    <dgm:cxn modelId="{3B853774-9EED-45C4-935A-23C2C69FB225}" type="presParOf" srcId="{8E0E95F6-B5D7-4911-B91A-1E69F68C1D20}" destId="{1F226A1D-2070-4E99-9772-04F26AD3CF80}" srcOrd="0" destOrd="0" presId="urn:microsoft.com/office/officeart/2009/layout/CirclePictureHierarchy"/>
    <dgm:cxn modelId="{5C44A709-A90B-41E7-8A53-656245D3C490}" type="presParOf" srcId="{8E0E95F6-B5D7-4911-B91A-1E69F68C1D20}" destId="{4C2A8574-8031-402E-94AD-7C88D8318D9B}" srcOrd="1" destOrd="0" presId="urn:microsoft.com/office/officeart/2009/layout/CirclePictureHierarchy"/>
    <dgm:cxn modelId="{DE6656A8-9250-4A7B-BB54-8C26E23491C3}" type="presParOf" srcId="{995766BD-5302-4212-BB1B-8B1E5DD20465}" destId="{6C10CAAF-A915-4A46-B425-66886CE7C951}" srcOrd="1" destOrd="0" presId="urn:microsoft.com/office/officeart/2009/layout/CirclePictureHierarchy"/>
    <dgm:cxn modelId="{98C5CAC4-2D70-4087-9888-D765613E1B59}" type="presParOf" srcId="{6C10CAAF-A915-4A46-B425-66886CE7C951}" destId="{8E78789C-3CB5-4359-9537-886B308E9707}" srcOrd="0" destOrd="0" presId="urn:microsoft.com/office/officeart/2009/layout/CirclePictureHierarchy"/>
    <dgm:cxn modelId="{1A3059A8-4C3D-431A-8C73-F0E22DDE3622}" type="presParOf" srcId="{6C10CAAF-A915-4A46-B425-66886CE7C951}" destId="{3F1C6E8B-F321-4086-A3AE-43603306E6FE}" srcOrd="1" destOrd="0" presId="urn:microsoft.com/office/officeart/2009/layout/CirclePictureHierarchy"/>
    <dgm:cxn modelId="{24EA5FCF-1768-41A4-A18C-6C64498C71BF}" type="presParOf" srcId="{3F1C6E8B-F321-4086-A3AE-43603306E6FE}" destId="{D5B3C5B5-CF95-41F1-8273-D4D4DEB14A7F}" srcOrd="0" destOrd="0" presId="urn:microsoft.com/office/officeart/2009/layout/CirclePictureHierarchy"/>
    <dgm:cxn modelId="{CD7D3F85-3AD2-4354-A752-A0F8D89F6B67}" type="presParOf" srcId="{D5B3C5B5-CF95-41F1-8273-D4D4DEB14A7F}" destId="{C023C4AB-0F81-447A-9E45-24CA22C73851}" srcOrd="0" destOrd="0" presId="urn:microsoft.com/office/officeart/2009/layout/CirclePictureHierarchy"/>
    <dgm:cxn modelId="{97C60817-F59B-40F9-9A91-C48403720570}" type="presParOf" srcId="{D5B3C5B5-CF95-41F1-8273-D4D4DEB14A7F}" destId="{6F545A23-EC04-4387-94EF-CC1C01548165}" srcOrd="1" destOrd="0" presId="urn:microsoft.com/office/officeart/2009/layout/CirclePictureHierarchy"/>
    <dgm:cxn modelId="{634737B2-EC09-45AA-8779-801E7412E9D6}" type="presParOf" srcId="{3F1C6E8B-F321-4086-A3AE-43603306E6FE}" destId="{9677869D-42BC-4631-A29E-7FC34850BE90}" srcOrd="1" destOrd="0" presId="urn:microsoft.com/office/officeart/2009/layout/CirclePictureHierarchy"/>
    <dgm:cxn modelId="{FA2383FC-5813-4959-BC02-B7CBD007613C}" type="presParOf" srcId="{9677869D-42BC-4631-A29E-7FC34850BE90}" destId="{56767223-0157-42D2-A99F-4F152FDB0BDE}" srcOrd="0" destOrd="0" presId="urn:microsoft.com/office/officeart/2009/layout/CirclePictureHierarchy"/>
    <dgm:cxn modelId="{DB75B1FE-3997-4544-97EA-779020184CFB}" type="presParOf" srcId="{9677869D-42BC-4631-A29E-7FC34850BE90}" destId="{141DCDC3-31EA-41F3-A74E-D5A8AD512851}" srcOrd="1" destOrd="0" presId="urn:microsoft.com/office/officeart/2009/layout/CirclePictureHierarchy"/>
    <dgm:cxn modelId="{C461010E-8BB3-4F4B-A365-CB90088DB443}" type="presParOf" srcId="{141DCDC3-31EA-41F3-A74E-D5A8AD512851}" destId="{96A41AE0-0ED5-42B1-8D53-89FCCCFE18CC}" srcOrd="0" destOrd="0" presId="urn:microsoft.com/office/officeart/2009/layout/CirclePictureHierarchy"/>
    <dgm:cxn modelId="{64D4EB7C-89EB-49DA-99E4-A6F3B57BB12C}" type="presParOf" srcId="{96A41AE0-0ED5-42B1-8D53-89FCCCFE18CC}" destId="{9858B2A7-3894-4760-8593-692C5DB6FE2A}" srcOrd="0" destOrd="0" presId="urn:microsoft.com/office/officeart/2009/layout/CirclePictureHierarchy"/>
    <dgm:cxn modelId="{74E8E9AA-58C7-4CAF-A4B2-63EC5C13B204}" type="presParOf" srcId="{96A41AE0-0ED5-42B1-8D53-89FCCCFE18CC}" destId="{E51BC5B2-C014-4DE9-A06C-4D86FAD0C88C}" srcOrd="1" destOrd="0" presId="urn:microsoft.com/office/officeart/2009/layout/CirclePictureHierarchy"/>
    <dgm:cxn modelId="{4035ADBD-1B5F-4258-A3CD-67F14832119C}" type="presParOf" srcId="{141DCDC3-31EA-41F3-A74E-D5A8AD512851}" destId="{C9941409-084C-4645-B29A-1EBC64F3715D}" srcOrd="1" destOrd="0" presId="urn:microsoft.com/office/officeart/2009/layout/CirclePictureHierarchy"/>
    <dgm:cxn modelId="{7C57B1BA-FE0C-4A14-8A82-B630281E57B5}" type="presParOf" srcId="{C9941409-084C-4645-B29A-1EBC64F3715D}" destId="{56A522F5-26A2-41C0-8E46-6D814D984C97}" srcOrd="0" destOrd="0" presId="urn:microsoft.com/office/officeart/2009/layout/CirclePictureHierarchy"/>
    <dgm:cxn modelId="{6F1BED50-3F30-4E20-97D8-BFCECAD71D6C}" type="presParOf" srcId="{C9941409-084C-4645-B29A-1EBC64F3715D}" destId="{D8D9EDDD-09D7-4CC8-ADBE-AF36F64839E8}" srcOrd="1" destOrd="0" presId="urn:microsoft.com/office/officeart/2009/layout/CirclePictureHierarchy"/>
    <dgm:cxn modelId="{45B47C55-0486-4F09-A49D-C3FCA80E4D86}" type="presParOf" srcId="{D8D9EDDD-09D7-4CC8-ADBE-AF36F64839E8}" destId="{C2AA025A-CCA2-4988-965E-F43B0E127C27}" srcOrd="0" destOrd="0" presId="urn:microsoft.com/office/officeart/2009/layout/CirclePictureHierarchy"/>
    <dgm:cxn modelId="{867CD945-DD76-4D37-8FB9-59E3EAAFDB67}" type="presParOf" srcId="{C2AA025A-CCA2-4988-965E-F43B0E127C27}" destId="{8E1A4D54-0D0B-47ED-8104-E5FFE7C84902}" srcOrd="0" destOrd="0" presId="urn:microsoft.com/office/officeart/2009/layout/CirclePictureHierarchy"/>
    <dgm:cxn modelId="{08891D4E-BE49-452D-9FF3-0F1104AD004F}" type="presParOf" srcId="{C2AA025A-CCA2-4988-965E-F43B0E127C27}" destId="{A283CAF9-0E77-4D8C-A378-17991CB13D0F}" srcOrd="1" destOrd="0" presId="urn:microsoft.com/office/officeart/2009/layout/CirclePictureHierarchy"/>
    <dgm:cxn modelId="{8C7038C7-59C6-4733-AFCB-91D9DF881D81}" type="presParOf" srcId="{D8D9EDDD-09D7-4CC8-ADBE-AF36F64839E8}" destId="{95EBA97D-41F1-4A8D-8D4F-E318F6FB712B}" srcOrd="1" destOrd="0" presId="urn:microsoft.com/office/officeart/2009/layout/CirclePictureHierarchy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A522F5-26A2-41C0-8E46-6D814D984C97}">
      <dsp:nvSpPr>
        <dsp:cNvPr id="0" name=""/>
        <dsp:cNvSpPr/>
      </dsp:nvSpPr>
      <dsp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67223-0157-42D2-A99F-4F152FDB0BDE}">
      <dsp:nvSpPr>
        <dsp:cNvPr id="0" name=""/>
        <dsp:cNvSpPr/>
      </dsp:nvSpPr>
      <dsp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8789C-3CB5-4359-9537-886B308E9707}">
      <dsp:nvSpPr>
        <dsp:cNvPr id="0" name=""/>
        <dsp:cNvSpPr/>
      </dsp:nvSpPr>
      <dsp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26DE9-3CA6-47F2-958D-57A0326BCE7A}">
      <dsp:nvSpPr>
        <dsp:cNvPr id="0" name=""/>
        <dsp:cNvSpPr/>
      </dsp:nvSpPr>
      <dsp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00D85-214A-4FD9-8D70-E9F522D8CBE4}">
      <dsp:nvSpPr>
        <dsp:cNvPr id="0" name=""/>
        <dsp:cNvSpPr/>
      </dsp:nvSpPr>
      <dsp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FFFCE7E-6869-4D24-A4D9-F7238515F80A}">
      <dsp:nvSpPr>
        <dsp:cNvPr id="0" name=""/>
        <dsp:cNvSpPr/>
      </dsp:nvSpPr>
      <dsp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9369"/>
        <a:ext cx="752493" cy="501662"/>
      </dsp:txXfrm>
    </dsp:sp>
    <dsp:sp modelId="{1F226A1D-2070-4E99-9772-04F26AD3CF80}">
      <dsp:nvSpPr>
        <dsp:cNvPr id="0" name=""/>
        <dsp:cNvSpPr/>
      </dsp:nvSpPr>
      <dsp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2A8574-8031-402E-94AD-7C88D8318D9B}">
      <dsp:nvSpPr>
        <dsp:cNvPr id="0" name=""/>
        <dsp:cNvSpPr/>
      </dsp:nvSpPr>
      <dsp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689055"/>
        <a:ext cx="752493" cy="501662"/>
      </dsp:txXfrm>
    </dsp:sp>
    <dsp:sp modelId="{C023C4AB-0F81-447A-9E45-24CA22C73851}">
      <dsp:nvSpPr>
        <dsp:cNvPr id="0" name=""/>
        <dsp:cNvSpPr/>
      </dsp:nvSpPr>
      <dsp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F545A23-EC04-4387-94EF-CC1C01548165}">
      <dsp:nvSpPr>
        <dsp:cNvPr id="0" name=""/>
        <dsp:cNvSpPr/>
      </dsp:nvSpPr>
      <dsp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1348741"/>
        <a:ext cx="752493" cy="501662"/>
      </dsp:txXfrm>
    </dsp:sp>
    <dsp:sp modelId="{9858B2A7-3894-4760-8593-692C5DB6FE2A}">
      <dsp:nvSpPr>
        <dsp:cNvPr id="0" name=""/>
        <dsp:cNvSpPr/>
      </dsp:nvSpPr>
      <dsp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51BC5B2-C014-4DE9-A06C-4D86FAD0C88C}">
      <dsp:nvSpPr>
        <dsp:cNvPr id="0" name=""/>
        <dsp:cNvSpPr/>
      </dsp:nvSpPr>
      <dsp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008427"/>
        <a:ext cx="752493" cy="501662"/>
      </dsp:txXfrm>
    </dsp:sp>
    <dsp:sp modelId="{8E1A4D54-0D0B-47ED-8104-E5FFE7C84902}">
      <dsp:nvSpPr>
        <dsp:cNvPr id="0" name=""/>
        <dsp:cNvSpPr/>
      </dsp:nvSpPr>
      <dsp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283CAF9-0E77-4D8C-A378-17991CB13D0F}">
      <dsp:nvSpPr>
        <dsp:cNvPr id="0" name=""/>
        <dsp:cNvSpPr/>
      </dsp:nvSpPr>
      <dsp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668113"/>
        <a:ext cx="752493" cy="50166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A522F5-26A2-41C0-8E46-6D814D984C97}">
      <dsp:nvSpPr>
        <dsp:cNvPr id="0" name=""/>
        <dsp:cNvSpPr/>
      </dsp:nvSpPr>
      <dsp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67223-0157-42D2-A99F-4F152FDB0BDE}">
      <dsp:nvSpPr>
        <dsp:cNvPr id="0" name=""/>
        <dsp:cNvSpPr/>
      </dsp:nvSpPr>
      <dsp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8789C-3CB5-4359-9537-886B308E9707}">
      <dsp:nvSpPr>
        <dsp:cNvPr id="0" name=""/>
        <dsp:cNvSpPr/>
      </dsp:nvSpPr>
      <dsp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26DE9-3CA6-47F2-958D-57A0326BCE7A}">
      <dsp:nvSpPr>
        <dsp:cNvPr id="0" name=""/>
        <dsp:cNvSpPr/>
      </dsp:nvSpPr>
      <dsp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00D85-214A-4FD9-8D70-E9F522D8CBE4}">
      <dsp:nvSpPr>
        <dsp:cNvPr id="0" name=""/>
        <dsp:cNvSpPr/>
      </dsp:nvSpPr>
      <dsp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FFFCE7E-6869-4D24-A4D9-F7238515F80A}">
      <dsp:nvSpPr>
        <dsp:cNvPr id="0" name=""/>
        <dsp:cNvSpPr/>
      </dsp:nvSpPr>
      <dsp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9369"/>
        <a:ext cx="752493" cy="501662"/>
      </dsp:txXfrm>
    </dsp:sp>
    <dsp:sp modelId="{1F226A1D-2070-4E99-9772-04F26AD3CF80}">
      <dsp:nvSpPr>
        <dsp:cNvPr id="0" name=""/>
        <dsp:cNvSpPr/>
      </dsp:nvSpPr>
      <dsp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2A8574-8031-402E-94AD-7C88D8318D9B}">
      <dsp:nvSpPr>
        <dsp:cNvPr id="0" name=""/>
        <dsp:cNvSpPr/>
      </dsp:nvSpPr>
      <dsp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689055"/>
        <a:ext cx="752493" cy="501662"/>
      </dsp:txXfrm>
    </dsp:sp>
    <dsp:sp modelId="{C023C4AB-0F81-447A-9E45-24CA22C73851}">
      <dsp:nvSpPr>
        <dsp:cNvPr id="0" name=""/>
        <dsp:cNvSpPr/>
      </dsp:nvSpPr>
      <dsp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F545A23-EC04-4387-94EF-CC1C01548165}">
      <dsp:nvSpPr>
        <dsp:cNvPr id="0" name=""/>
        <dsp:cNvSpPr/>
      </dsp:nvSpPr>
      <dsp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1348741"/>
        <a:ext cx="752493" cy="501662"/>
      </dsp:txXfrm>
    </dsp:sp>
    <dsp:sp modelId="{9858B2A7-3894-4760-8593-692C5DB6FE2A}">
      <dsp:nvSpPr>
        <dsp:cNvPr id="0" name=""/>
        <dsp:cNvSpPr/>
      </dsp:nvSpPr>
      <dsp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51BC5B2-C014-4DE9-A06C-4D86FAD0C88C}">
      <dsp:nvSpPr>
        <dsp:cNvPr id="0" name=""/>
        <dsp:cNvSpPr/>
      </dsp:nvSpPr>
      <dsp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008427"/>
        <a:ext cx="752493" cy="501662"/>
      </dsp:txXfrm>
    </dsp:sp>
    <dsp:sp modelId="{8E1A4D54-0D0B-47ED-8104-E5FFE7C84902}">
      <dsp:nvSpPr>
        <dsp:cNvPr id="0" name=""/>
        <dsp:cNvSpPr/>
      </dsp:nvSpPr>
      <dsp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283CAF9-0E77-4D8C-A378-17991CB13D0F}">
      <dsp:nvSpPr>
        <dsp:cNvPr id="0" name=""/>
        <dsp:cNvSpPr/>
      </dsp:nvSpPr>
      <dsp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668113"/>
        <a:ext cx="752493" cy="50166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A522F5-26A2-41C0-8E46-6D814D984C97}">
      <dsp:nvSpPr>
        <dsp:cNvPr id="0" name=""/>
        <dsp:cNvSpPr/>
      </dsp:nvSpPr>
      <dsp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67223-0157-42D2-A99F-4F152FDB0BDE}">
      <dsp:nvSpPr>
        <dsp:cNvPr id="0" name=""/>
        <dsp:cNvSpPr/>
      </dsp:nvSpPr>
      <dsp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8789C-3CB5-4359-9537-886B308E9707}">
      <dsp:nvSpPr>
        <dsp:cNvPr id="0" name=""/>
        <dsp:cNvSpPr/>
      </dsp:nvSpPr>
      <dsp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26DE9-3CA6-47F2-958D-57A0326BCE7A}">
      <dsp:nvSpPr>
        <dsp:cNvPr id="0" name=""/>
        <dsp:cNvSpPr/>
      </dsp:nvSpPr>
      <dsp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00D85-214A-4FD9-8D70-E9F522D8CBE4}">
      <dsp:nvSpPr>
        <dsp:cNvPr id="0" name=""/>
        <dsp:cNvSpPr/>
      </dsp:nvSpPr>
      <dsp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FFFCE7E-6869-4D24-A4D9-F7238515F80A}">
      <dsp:nvSpPr>
        <dsp:cNvPr id="0" name=""/>
        <dsp:cNvSpPr/>
      </dsp:nvSpPr>
      <dsp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9369"/>
        <a:ext cx="752493" cy="501662"/>
      </dsp:txXfrm>
    </dsp:sp>
    <dsp:sp modelId="{1F226A1D-2070-4E99-9772-04F26AD3CF80}">
      <dsp:nvSpPr>
        <dsp:cNvPr id="0" name=""/>
        <dsp:cNvSpPr/>
      </dsp:nvSpPr>
      <dsp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2A8574-8031-402E-94AD-7C88D8318D9B}">
      <dsp:nvSpPr>
        <dsp:cNvPr id="0" name=""/>
        <dsp:cNvSpPr/>
      </dsp:nvSpPr>
      <dsp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689055"/>
        <a:ext cx="752493" cy="501662"/>
      </dsp:txXfrm>
    </dsp:sp>
    <dsp:sp modelId="{C023C4AB-0F81-447A-9E45-24CA22C73851}">
      <dsp:nvSpPr>
        <dsp:cNvPr id="0" name=""/>
        <dsp:cNvSpPr/>
      </dsp:nvSpPr>
      <dsp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F545A23-EC04-4387-94EF-CC1C01548165}">
      <dsp:nvSpPr>
        <dsp:cNvPr id="0" name=""/>
        <dsp:cNvSpPr/>
      </dsp:nvSpPr>
      <dsp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1348741"/>
        <a:ext cx="752493" cy="501662"/>
      </dsp:txXfrm>
    </dsp:sp>
    <dsp:sp modelId="{9858B2A7-3894-4760-8593-692C5DB6FE2A}">
      <dsp:nvSpPr>
        <dsp:cNvPr id="0" name=""/>
        <dsp:cNvSpPr/>
      </dsp:nvSpPr>
      <dsp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51BC5B2-C014-4DE9-A06C-4D86FAD0C88C}">
      <dsp:nvSpPr>
        <dsp:cNvPr id="0" name=""/>
        <dsp:cNvSpPr/>
      </dsp:nvSpPr>
      <dsp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008427"/>
        <a:ext cx="752493" cy="501662"/>
      </dsp:txXfrm>
    </dsp:sp>
    <dsp:sp modelId="{8E1A4D54-0D0B-47ED-8104-E5FFE7C84902}">
      <dsp:nvSpPr>
        <dsp:cNvPr id="0" name=""/>
        <dsp:cNvSpPr/>
      </dsp:nvSpPr>
      <dsp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283CAF9-0E77-4D8C-A378-17991CB13D0F}">
      <dsp:nvSpPr>
        <dsp:cNvPr id="0" name=""/>
        <dsp:cNvSpPr/>
      </dsp:nvSpPr>
      <dsp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668113"/>
        <a:ext cx="752493" cy="50166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A522F5-26A2-41C0-8E46-6D814D984C97}">
      <dsp:nvSpPr>
        <dsp:cNvPr id="0" name=""/>
        <dsp:cNvSpPr/>
      </dsp:nvSpPr>
      <dsp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67223-0157-42D2-A99F-4F152FDB0BDE}">
      <dsp:nvSpPr>
        <dsp:cNvPr id="0" name=""/>
        <dsp:cNvSpPr/>
      </dsp:nvSpPr>
      <dsp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8789C-3CB5-4359-9537-886B308E9707}">
      <dsp:nvSpPr>
        <dsp:cNvPr id="0" name=""/>
        <dsp:cNvSpPr/>
      </dsp:nvSpPr>
      <dsp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26DE9-3CA6-47F2-958D-57A0326BCE7A}">
      <dsp:nvSpPr>
        <dsp:cNvPr id="0" name=""/>
        <dsp:cNvSpPr/>
      </dsp:nvSpPr>
      <dsp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00D85-214A-4FD9-8D70-E9F522D8CBE4}">
      <dsp:nvSpPr>
        <dsp:cNvPr id="0" name=""/>
        <dsp:cNvSpPr/>
      </dsp:nvSpPr>
      <dsp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FFFCE7E-6869-4D24-A4D9-F7238515F80A}">
      <dsp:nvSpPr>
        <dsp:cNvPr id="0" name=""/>
        <dsp:cNvSpPr/>
      </dsp:nvSpPr>
      <dsp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9369"/>
        <a:ext cx="752493" cy="501662"/>
      </dsp:txXfrm>
    </dsp:sp>
    <dsp:sp modelId="{1F226A1D-2070-4E99-9772-04F26AD3CF80}">
      <dsp:nvSpPr>
        <dsp:cNvPr id="0" name=""/>
        <dsp:cNvSpPr/>
      </dsp:nvSpPr>
      <dsp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2A8574-8031-402E-94AD-7C88D8318D9B}">
      <dsp:nvSpPr>
        <dsp:cNvPr id="0" name=""/>
        <dsp:cNvSpPr/>
      </dsp:nvSpPr>
      <dsp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689055"/>
        <a:ext cx="752493" cy="501662"/>
      </dsp:txXfrm>
    </dsp:sp>
    <dsp:sp modelId="{C023C4AB-0F81-447A-9E45-24CA22C73851}">
      <dsp:nvSpPr>
        <dsp:cNvPr id="0" name=""/>
        <dsp:cNvSpPr/>
      </dsp:nvSpPr>
      <dsp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F545A23-EC04-4387-94EF-CC1C01548165}">
      <dsp:nvSpPr>
        <dsp:cNvPr id="0" name=""/>
        <dsp:cNvSpPr/>
      </dsp:nvSpPr>
      <dsp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1348741"/>
        <a:ext cx="752493" cy="501662"/>
      </dsp:txXfrm>
    </dsp:sp>
    <dsp:sp modelId="{9858B2A7-3894-4760-8593-692C5DB6FE2A}">
      <dsp:nvSpPr>
        <dsp:cNvPr id="0" name=""/>
        <dsp:cNvSpPr/>
      </dsp:nvSpPr>
      <dsp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51BC5B2-C014-4DE9-A06C-4D86FAD0C88C}">
      <dsp:nvSpPr>
        <dsp:cNvPr id="0" name=""/>
        <dsp:cNvSpPr/>
      </dsp:nvSpPr>
      <dsp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008427"/>
        <a:ext cx="752493" cy="501662"/>
      </dsp:txXfrm>
    </dsp:sp>
    <dsp:sp modelId="{8E1A4D54-0D0B-47ED-8104-E5FFE7C84902}">
      <dsp:nvSpPr>
        <dsp:cNvPr id="0" name=""/>
        <dsp:cNvSpPr/>
      </dsp:nvSpPr>
      <dsp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283CAF9-0E77-4D8C-A378-17991CB13D0F}">
      <dsp:nvSpPr>
        <dsp:cNvPr id="0" name=""/>
        <dsp:cNvSpPr/>
      </dsp:nvSpPr>
      <dsp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668113"/>
        <a:ext cx="752493" cy="50166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A522F5-26A2-41C0-8E46-6D814D984C97}">
      <dsp:nvSpPr>
        <dsp:cNvPr id="0" name=""/>
        <dsp:cNvSpPr/>
      </dsp:nvSpPr>
      <dsp:spPr>
        <a:xfrm>
          <a:off x="501958" y="2511344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767223-0157-42D2-A99F-4F152FDB0BDE}">
      <dsp:nvSpPr>
        <dsp:cNvPr id="0" name=""/>
        <dsp:cNvSpPr/>
      </dsp:nvSpPr>
      <dsp:spPr>
        <a:xfrm>
          <a:off x="501958" y="1851658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78789C-3CB5-4359-9537-886B308E9707}">
      <dsp:nvSpPr>
        <dsp:cNvPr id="0" name=""/>
        <dsp:cNvSpPr/>
      </dsp:nvSpPr>
      <dsp:spPr>
        <a:xfrm>
          <a:off x="501958" y="1191972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26DE9-3CA6-47F2-958D-57A0326BCE7A}">
      <dsp:nvSpPr>
        <dsp:cNvPr id="0" name=""/>
        <dsp:cNvSpPr/>
      </dsp:nvSpPr>
      <dsp:spPr>
        <a:xfrm>
          <a:off x="501958" y="532286"/>
          <a:ext cx="91440" cy="1580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02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700D85-214A-4FD9-8D70-E9F522D8CBE4}">
      <dsp:nvSpPr>
        <dsp:cNvPr id="0" name=""/>
        <dsp:cNvSpPr/>
      </dsp:nvSpPr>
      <dsp:spPr>
        <a:xfrm>
          <a:off x="296846" y="30623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FFFCE7E-6869-4D24-A4D9-F7238515F80A}">
      <dsp:nvSpPr>
        <dsp:cNvPr id="0" name=""/>
        <dsp:cNvSpPr/>
      </dsp:nvSpPr>
      <dsp:spPr>
        <a:xfrm>
          <a:off x="798509" y="29369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5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9369"/>
        <a:ext cx="752493" cy="501662"/>
      </dsp:txXfrm>
    </dsp:sp>
    <dsp:sp modelId="{1F226A1D-2070-4E99-9772-04F26AD3CF80}">
      <dsp:nvSpPr>
        <dsp:cNvPr id="0" name=""/>
        <dsp:cNvSpPr/>
      </dsp:nvSpPr>
      <dsp:spPr>
        <a:xfrm>
          <a:off x="296846" y="690309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4C2A8574-8031-402E-94AD-7C88D8318D9B}">
      <dsp:nvSpPr>
        <dsp:cNvPr id="0" name=""/>
        <dsp:cNvSpPr/>
      </dsp:nvSpPr>
      <dsp:spPr>
        <a:xfrm>
          <a:off x="798509" y="689055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4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689055"/>
        <a:ext cx="752493" cy="501662"/>
      </dsp:txXfrm>
    </dsp:sp>
    <dsp:sp modelId="{C023C4AB-0F81-447A-9E45-24CA22C73851}">
      <dsp:nvSpPr>
        <dsp:cNvPr id="0" name=""/>
        <dsp:cNvSpPr/>
      </dsp:nvSpPr>
      <dsp:spPr>
        <a:xfrm>
          <a:off x="296846" y="1349995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F545A23-EC04-4387-94EF-CC1C01548165}">
      <dsp:nvSpPr>
        <dsp:cNvPr id="0" name=""/>
        <dsp:cNvSpPr/>
      </dsp:nvSpPr>
      <dsp:spPr>
        <a:xfrm>
          <a:off x="798509" y="1348741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3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1348741"/>
        <a:ext cx="752493" cy="501662"/>
      </dsp:txXfrm>
    </dsp:sp>
    <dsp:sp modelId="{9858B2A7-3894-4760-8593-692C5DB6FE2A}">
      <dsp:nvSpPr>
        <dsp:cNvPr id="0" name=""/>
        <dsp:cNvSpPr/>
      </dsp:nvSpPr>
      <dsp:spPr>
        <a:xfrm>
          <a:off x="296846" y="2009681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51BC5B2-C014-4DE9-A06C-4D86FAD0C88C}">
      <dsp:nvSpPr>
        <dsp:cNvPr id="0" name=""/>
        <dsp:cNvSpPr/>
      </dsp:nvSpPr>
      <dsp:spPr>
        <a:xfrm>
          <a:off x="798509" y="2008427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2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008427"/>
        <a:ext cx="752493" cy="501662"/>
      </dsp:txXfrm>
    </dsp:sp>
    <dsp:sp modelId="{8E1A4D54-0D0B-47ED-8104-E5FFE7C84902}">
      <dsp:nvSpPr>
        <dsp:cNvPr id="0" name=""/>
        <dsp:cNvSpPr/>
      </dsp:nvSpPr>
      <dsp:spPr>
        <a:xfrm>
          <a:off x="296846" y="2669367"/>
          <a:ext cx="501662" cy="501662"/>
        </a:xfrm>
        <a:prstGeom prst="ellipse">
          <a:avLst/>
        </a:prstGeom>
        <a:gradFill rotWithShape="0">
          <a:gsLst>
            <a:gs pos="0">
              <a:srgbClr val="4472C4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4472C4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4472C4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283CAF9-0E77-4D8C-A378-17991CB13D0F}">
      <dsp:nvSpPr>
        <dsp:cNvPr id="0" name=""/>
        <dsp:cNvSpPr/>
      </dsp:nvSpPr>
      <dsp:spPr>
        <a:xfrm>
          <a:off x="798509" y="2668113"/>
          <a:ext cx="752493" cy="50166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b="1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+mn-ea"/>
              <a:cs typeface="+mn-cs"/>
            </a:rPr>
            <a:t>Commit 1</a:t>
          </a:r>
          <a:endParaRPr lang="fr-FR" sz="12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+mn-ea"/>
            <a:cs typeface="+mn-cs"/>
          </a:endParaRPr>
        </a:p>
      </dsp:txBody>
      <dsp:txXfrm>
        <a:off x="798509" y="2668113"/>
        <a:ext cx="752493" cy="5016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9/layout/CirclePictureHierarchy">
  <dgm:title val=""/>
  <dgm:desc val=""/>
  <dgm:catLst>
    <dgm:cat type="hierarchy" pri="1750"/>
    <dgm:cat type="picture" pri="23000"/>
    <dgm:cat type="pictureconvert" pri="2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5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h" for="ch" forName="image" refType="h" fact="0.8"/>
              <dgm:constr type="w" for="ch" forName="image" refType="h" refFor="ch" refForName="image"/>
              <dgm:constr type="t" for="ch" forName="image" refType="h" fact="0.1"/>
              <dgm:constr type="l" for="ch" forName="image"/>
              <dgm:constr type="w" for="ch" forName="text" refType="w" fact="0.6"/>
              <dgm:constr type="h" for="ch" forName="text" refType="h" fact="0.8"/>
              <dgm:constr type="t" for="ch" forName="text" refType="w" fact="0.04"/>
              <dgm:constr type="l" for="ch" forName="text" refType="w" fact="0.4"/>
            </dgm:constrLst>
            <dgm:ruleLst/>
            <dgm:layoutNode name="image" styleLbl="node0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  <dgm:layoutNode name="text" styleLbl="revTx">
              <dgm:varLst>
                <dgm:chPref val="3"/>
              </dgm:varLst>
              <dgm:alg type="tx">
                <dgm:param type="parTxLTRAlign" val="l"/>
                <dgm:param type="parTxRTLAlign" val="r"/>
              </dgm:alg>
              <dgm:shape xmlns:r="http://schemas.openxmlformats.org/officeDocument/2006/relationships" type="rect" r:blip="">
                <dgm:adjLst/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image"/>
                    <dgm:param type="dstNode" val="image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h" for="ch" forName="image2" refType="h" fact="0.8"/>
                      <dgm:constr type="w" for="ch" forName="image2" refType="h" refFor="ch" refForName="image2"/>
                      <dgm:constr type="t" for="ch" forName="image2" refType="h" fact="0.1"/>
                      <dgm:constr type="l" for="ch" forName="image2"/>
                      <dgm:constr type="w" for="ch" forName="text2" refType="w" fact="0.6"/>
                      <dgm:constr type="h" for="ch" forName="text2" refType="h" fact="0.8"/>
                      <dgm:constr type="t" for="ch" forName="text2" refType="w" fact="0.04"/>
                      <dgm:constr type="l" for="ch" forName="text2" refType="w" fact="0.4"/>
                    </dgm:constrLst>
                    <dgm:ruleLst/>
                    <dgm:layoutNode name="image2">
                      <dgm:alg type="sp"/>
                      <dgm:shape xmlns:r="http://schemas.openxmlformats.org/officeDocument/2006/relationships" type="ellipse" r:blip="" blipPhldr="1">
                        <dgm:adjLst/>
                      </dgm:shape>
                      <dgm:presOf/>
                      <dgm:constrLst/>
                      <dgm:ruleLst/>
                    </dgm:layoutNode>
                    <dgm:layoutNode name="text2" styleLbl="revTx">
                      <dgm:varLst>
                        <dgm:chPref val="3"/>
                      </dgm:varLst>
                      <dgm:alg type="tx">
                        <dgm:param type="parTxLTRAlign" val="l"/>
                        <dgm:param type="parTxRTLAlign" val="r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image2"/>
                            <dgm:param type="dstNode" val="image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h" for="ch" forName="image3" refType="h" fact="0.8"/>
                              <dgm:constr type="w" for="ch" forName="image3" refType="h" refFor="ch" refForName="image3"/>
                              <dgm:constr type="t" for="ch" forName="image3" refType="h" fact="0.1"/>
                              <dgm:constr type="l" for="ch" forName="image3"/>
                              <dgm:constr type="w" for="ch" forName="text3" refType="w" fact="0.6"/>
                              <dgm:constr type="h" for="ch" forName="text3" refType="h" fact="0.8"/>
                              <dgm:constr type="t" for="ch" forName="text3" refType="w" fact="0.04"/>
                              <dgm:constr type="l" for="ch" forName="text3" refType="w" fact="0.4"/>
                            </dgm:constrLst>
                            <dgm:ruleLst/>
                            <dgm:layoutNode name="image3">
                              <dgm:alg type="sp"/>
                              <dgm:shape xmlns:r="http://schemas.openxmlformats.org/officeDocument/2006/relationships" type="ellipse" r:blip="" blipPhldr="1">
                                <dgm:adjLst/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revTx">
                              <dgm:varLst>
                                <dgm:chPref val="3"/>
                              </dgm:varLst>
                              <dgm:alg type="tx">
                                <dgm:param type="parTxLTRAlign" val="l"/>
                                <dgm:param type="parTxRTLAlign" val="r"/>
                              </dgm:alg>
                              <dgm:shape xmlns:r="http://schemas.openxmlformats.org/officeDocument/2006/relationships" type="rect" r:blip="">
                                <dgm:adjLst/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3"/>
                                        <dgm:param type="dstNode" val="image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image4"/>
                                        <dgm:param type="dstNode" val="image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h" for="ch" forName="image4" refType="h" fact="0.8"/>
                                      <dgm:constr type="w" for="ch" forName="image4" refType="h" refFor="ch" refForName="image4"/>
                                      <dgm:constr type="t" for="ch" forName="image4" refType="h" fact="0.1"/>
                                      <dgm:constr type="l" for="ch" forName="image4"/>
                                      <dgm:constr type="w" for="ch" forName="text4" refType="w" fact="0.6"/>
                                      <dgm:constr type="h" for="ch" forName="text4" refType="h" fact="0.8"/>
                                      <dgm:constr type="t" for="ch" forName="text4" refType="w" fact="0.04"/>
                                      <dgm:constr type="l" for="ch" forName="text4" refType="w" fact="0.4"/>
                                    </dgm:constrLst>
                                    <dgm:ruleLst/>
                                    <dgm:layoutNode name="image4">
                                      <dgm:alg type="sp"/>
                                      <dgm:shape xmlns:r="http://schemas.openxmlformats.org/officeDocument/2006/relationships" type="ellipse" r:blip="" blipPhldr="1">
                                        <dgm:adjLst/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revTx">
                                      <dgm:varLst>
                                        <dgm:chPref val="3"/>
                                      </dgm:varLst>
                                      <dgm:alg type="tx">
                                        <dgm:param type="parTxLTRAlign" val="l"/>
                                        <dgm:param type="parTxRTLAlign" val="r"/>
                                      </dgm:alg>
                                      <dgm:shape xmlns:r="http://schemas.openxmlformats.org/officeDocument/2006/relationships" type="rect" r:blip="">
                                        <dgm:adjLst/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4C588-CAC0-4DBA-9C34-F7660B3D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 Vierge.dotx</Template>
  <TotalTime>257</TotalTime>
  <Pages>4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COURTY</dc:creator>
  <cp:keywords/>
  <dc:description/>
  <cp:lastModifiedBy>Nathan</cp:lastModifiedBy>
  <cp:revision>10</cp:revision>
  <dcterms:created xsi:type="dcterms:W3CDTF">2025-09-21T10:46:00Z</dcterms:created>
  <dcterms:modified xsi:type="dcterms:W3CDTF">2025-09-22T04:57:00Z</dcterms:modified>
</cp:coreProperties>
</file>